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112BC9B1" w14:textId="54B0D91B" w:rsidR="00650FDC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424349" w:history="1">
        <w:r w:rsidR="00650FDC" w:rsidRPr="00BB29A7">
          <w:rPr>
            <w:rStyle w:val="Lienhypertexte"/>
            <w:noProof/>
          </w:rPr>
          <w:t>1. Fuseau horaire (Time zone) et Temps universel coordonné UTC</w:t>
        </w:r>
        <w:r w:rsidR="00650FDC">
          <w:rPr>
            <w:noProof/>
            <w:webHidden/>
          </w:rPr>
          <w:tab/>
        </w:r>
        <w:r w:rsidR="00650FDC">
          <w:rPr>
            <w:noProof/>
            <w:webHidden/>
          </w:rPr>
          <w:fldChar w:fldCharType="begin"/>
        </w:r>
        <w:r w:rsidR="00650FDC">
          <w:rPr>
            <w:noProof/>
            <w:webHidden/>
          </w:rPr>
          <w:instrText xml:space="preserve"> PAGEREF _Toc107424349 \h </w:instrText>
        </w:r>
        <w:r w:rsidR="00650FDC">
          <w:rPr>
            <w:noProof/>
            <w:webHidden/>
          </w:rPr>
        </w:r>
        <w:r w:rsidR="00650FDC">
          <w:rPr>
            <w:noProof/>
            <w:webHidden/>
          </w:rPr>
          <w:fldChar w:fldCharType="separate"/>
        </w:r>
        <w:r w:rsidR="00650FDC">
          <w:rPr>
            <w:noProof/>
            <w:webHidden/>
          </w:rPr>
          <w:t>2</w:t>
        </w:r>
        <w:r w:rsidR="00650FDC">
          <w:rPr>
            <w:noProof/>
            <w:webHidden/>
          </w:rPr>
          <w:fldChar w:fldCharType="end"/>
        </w:r>
      </w:hyperlink>
    </w:p>
    <w:p w14:paraId="57E54837" w14:textId="07C58BF0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50" w:history="1">
        <w:r w:rsidRPr="00BB29A7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1059AC" w14:textId="14EC3B1A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51" w:history="1">
        <w:r w:rsidRPr="00BB29A7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4CE059" w14:textId="7F0DD31E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52" w:history="1">
        <w:r w:rsidRPr="00BB29A7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476709" w14:textId="38721DF4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53" w:history="1">
        <w:r w:rsidRPr="00BB29A7">
          <w:rPr>
            <w:rStyle w:val="Lienhypertexte"/>
            <w:noProof/>
          </w:rPr>
          <w:t xml:space="preserve">1.2.2. Pour une liste </w:t>
        </w:r>
        <w:r w:rsidRPr="00BB29A7">
          <w:rPr>
            <w:rStyle w:val="Lienhypertexte"/>
            <w:b/>
            <w:bCs/>
            <w:noProof/>
          </w:rPr>
          <w:t>exhaustive</w:t>
        </w:r>
        <w:r w:rsidRPr="00BB29A7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48A0A8" w14:textId="2DF7F892" w:rsidR="00650FDC" w:rsidRDefault="00650FD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24354" w:history="1">
        <w:r w:rsidRPr="00BB29A7">
          <w:rPr>
            <w:rStyle w:val="Lienhypertexte"/>
            <w:noProof/>
          </w:rPr>
          <w:t>2. ZoneID et Time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482572" w14:textId="0C251793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55" w:history="1">
        <w:r w:rsidRPr="00BB29A7">
          <w:rPr>
            <w:rStyle w:val="Lienhypertexte"/>
            <w:noProof/>
            <w:highlight w:val="yellow"/>
          </w:rPr>
          <w:t>2.1.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D16D24" w14:textId="2CC7284B" w:rsidR="00650FDC" w:rsidRDefault="00650FD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24356" w:history="1">
        <w:r w:rsidRPr="00BB29A7">
          <w:rPr>
            <w:rStyle w:val="Lienhypertexte"/>
            <w:noProof/>
          </w:rPr>
          <w:t>3.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4D91F" w14:textId="4F6A0E4C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57" w:history="1">
        <w:r w:rsidRPr="00BB29A7">
          <w:rPr>
            <w:rStyle w:val="Lienhypertexte"/>
            <w:noProof/>
          </w:rPr>
          <w:t>3.1.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1A21FA" w14:textId="066A97AE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58" w:history="1">
        <w:r w:rsidRPr="00BB29A7">
          <w:rPr>
            <w:rStyle w:val="Lienhypertexte"/>
            <w:noProof/>
          </w:rPr>
          <w:t>3.1.1.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9631A3" w14:textId="053F4F42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59" w:history="1">
        <w:r w:rsidRPr="00BB29A7">
          <w:rPr>
            <w:rStyle w:val="Lienhypertexte"/>
            <w:noProof/>
          </w:rPr>
          <w:t>3.1.2.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FB256D" w14:textId="3AE0AB38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60" w:history="1">
        <w:r w:rsidRPr="00BB29A7">
          <w:rPr>
            <w:rStyle w:val="Lienhypertexte"/>
            <w:noProof/>
          </w:rPr>
          <w:t>3.2.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D7B4BF" w14:textId="0ACD4BB7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61" w:history="1">
        <w:r w:rsidRPr="00BB29A7">
          <w:rPr>
            <w:rStyle w:val="Lienhypertexte"/>
            <w:noProof/>
          </w:rPr>
          <w:t>3.2.1.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3DB74F" w14:textId="73DB926C" w:rsidR="00650FDC" w:rsidRDefault="00650FDC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24362" w:history="1">
        <w:r w:rsidRPr="00BB29A7">
          <w:rPr>
            <w:rStyle w:val="Lienhypertexte"/>
            <w:noProof/>
            <w:lang w:val="en-US"/>
          </w:rPr>
          <w:t>3.2.2.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AE4D2E" w14:textId="6E8575AF" w:rsidR="00650FDC" w:rsidRDefault="00650FD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24363" w:history="1">
        <w:r w:rsidRPr="00BB29A7">
          <w:rPr>
            <w:rStyle w:val="Lienhypertexte"/>
            <w:noProof/>
          </w:rPr>
          <w:t>4.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D3C4BD" w14:textId="653513EF" w:rsidR="00650FDC" w:rsidRDefault="00650FDC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24364" w:history="1">
        <w:r w:rsidRPr="00BB29A7">
          <w:rPr>
            <w:rStyle w:val="Lienhypertexte"/>
            <w:noProof/>
          </w:rPr>
          <w:t>4.1.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2F5736" w14:textId="3F3BFFF0" w:rsidR="00650FDC" w:rsidRDefault="00650FD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24365" w:history="1">
        <w:r w:rsidRPr="00BB29A7">
          <w:rPr>
            <w:rStyle w:val="Lienhypertexte"/>
            <w:noProof/>
          </w:rPr>
          <w:t>5.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317035" w14:textId="402CB137" w:rsidR="00650FDC" w:rsidRDefault="00650FDC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24366" w:history="1">
        <w:r w:rsidRPr="00BB29A7">
          <w:rPr>
            <w:rStyle w:val="Lienhypertexte"/>
            <w:noProof/>
          </w:rPr>
          <w:t>6.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_Toc107424366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F622CE" w14:textId="08AA86EF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424349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424350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r w:rsidR="00934BC1">
        <w:fldChar w:fldCharType="begin"/>
      </w:r>
      <w:r w:rsidR="00934BC1">
        <w:instrText xml:space="preserve"> SEQ Carte \* ARABIC </w:instrText>
      </w:r>
      <w:r w:rsidR="00934BC1">
        <w:fldChar w:fldCharType="separate"/>
      </w:r>
      <w:r>
        <w:rPr>
          <w:noProof/>
        </w:rPr>
        <w:t>1</w:t>
      </w:r>
      <w:r w:rsidR="00934BC1">
        <w:rPr>
          <w:noProof/>
        </w:rPr>
        <w:fldChar w:fldCharType="end"/>
      </w:r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424351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424352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23211B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424353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23211B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77777777" w:rsidR="00F67E65" w:rsidRDefault="00F67E65" w:rsidP="005F73F2"/>
    <w:p w14:paraId="466EE80B" w14:textId="53F28046" w:rsidR="00BC0AB3" w:rsidRPr="004A175B" w:rsidRDefault="00BC0AB3" w:rsidP="00BC0AB3">
      <w:pPr>
        <w:pStyle w:val="Titre1"/>
      </w:pPr>
      <w:bookmarkStart w:id="5" w:name="_Toc107424354"/>
      <w:r w:rsidRPr="004A175B">
        <w:t>ZoneID</w:t>
      </w:r>
      <w:r w:rsidR="004A175B">
        <w:t xml:space="preserve"> et </w:t>
      </w:r>
      <w:r w:rsidR="004A175B" w:rsidRPr="004A175B">
        <w:t>Time Zone</w:t>
      </w:r>
      <w:bookmarkEnd w:id="5"/>
    </w:p>
    <w:p w14:paraId="57C5A42C" w14:textId="6B74EE6E" w:rsidR="004B4CEB" w:rsidRPr="004B4CEB" w:rsidRDefault="004B4CEB" w:rsidP="004B4CEB">
      <w:pPr>
        <w:rPr>
          <w:b/>
          <w:bCs/>
          <w:sz w:val="28"/>
          <w:szCs w:val="28"/>
        </w:rPr>
      </w:pPr>
      <w:r w:rsidRPr="004B4CEB">
        <w:rPr>
          <w:b/>
          <w:bCs/>
          <w:sz w:val="28"/>
          <w:szCs w:val="28"/>
        </w:rPr>
        <w:t>Class ZoneId</w:t>
      </w:r>
    </w:p>
    <w:p w14:paraId="54380992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public </w:t>
      </w:r>
      <w:r w:rsidRPr="004B4CEB">
        <w:rPr>
          <w:b/>
          <w:bCs/>
          <w:lang w:val="en-US"/>
        </w:rPr>
        <w:t>abstract</w:t>
      </w:r>
      <w:r w:rsidRPr="004B4CEB">
        <w:rPr>
          <w:lang w:val="en-US"/>
        </w:rPr>
        <w:t xml:space="preserve"> class ZoneId</w:t>
      </w:r>
    </w:p>
    <w:p w14:paraId="04D3FADD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extends </w:t>
      </w:r>
      <w:hyperlink r:id="rId11" w:tooltip="class in java.lang" w:history="1">
        <w:r w:rsidRPr="004B4CEB">
          <w:rPr>
            <w:rStyle w:val="Lienhypertexte"/>
            <w:lang w:val="en-US"/>
          </w:rPr>
          <w:t>Object</w:t>
        </w:r>
      </w:hyperlink>
    </w:p>
    <w:p w14:paraId="534B9513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implements </w:t>
      </w:r>
      <w:hyperlink r:id="rId12" w:tooltip="interface in java.io" w:history="1">
        <w:r w:rsidRPr="004B4CEB">
          <w:rPr>
            <w:rStyle w:val="Lienhypertexte"/>
            <w:lang w:val="en-US"/>
          </w:rPr>
          <w:t>Serializable</w:t>
        </w:r>
      </w:hyperlink>
    </w:p>
    <w:p w14:paraId="15A2DADD" w14:textId="7FEBF395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>A time-zone ID, such as Europe/Paris</w:t>
      </w:r>
      <w:r>
        <w:rPr>
          <w:rStyle w:val="Appelnotedebasdep"/>
          <w:lang w:val="en-US"/>
        </w:rPr>
        <w:footnoteReference w:id="3"/>
      </w:r>
      <w:r w:rsidRPr="004B4CEB">
        <w:rPr>
          <w:lang w:val="en-US"/>
        </w:rPr>
        <w:t xml:space="preserve">. </w:t>
      </w:r>
    </w:p>
    <w:p w14:paraId="511472C0" w14:textId="77777777" w:rsidR="004B4CEB" w:rsidRPr="004B4CEB" w:rsidRDefault="004B4CEB" w:rsidP="00604BE4">
      <w:pPr>
        <w:rPr>
          <w:lang w:val="en-US"/>
        </w:rPr>
      </w:pPr>
    </w:p>
    <w:p w14:paraId="7F38A532" w14:textId="53A41BE2" w:rsidR="00BC0AB3" w:rsidRPr="00F96F6A" w:rsidRDefault="00800780" w:rsidP="00800780">
      <w:pPr>
        <w:pStyle w:val="Titre2"/>
        <w:rPr>
          <w:highlight w:val="yellow"/>
        </w:rPr>
      </w:pPr>
      <w:bookmarkStart w:id="6" w:name="_Toc107424355"/>
      <w:r w:rsidRPr="00F96F6A">
        <w:rPr>
          <w:highlight w:val="yellow"/>
        </w:rPr>
        <w:t>ZoneId</w:t>
      </w:r>
      <w:bookmarkEnd w:id="6"/>
    </w:p>
    <w:p w14:paraId="59CE8178" w14:textId="1512815D" w:rsidR="00800780" w:rsidRDefault="00B47BE2" w:rsidP="00800780">
      <w:r w:rsidRPr="00B47BE2">
        <w:t xml:space="preserve">La classe ZoneId est utilisée pour identifier un fuseau horaire et fournir les règles de conversion entre </w:t>
      </w:r>
      <w:proofErr w:type="spellStart"/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LocalDateTime</w:t>
      </w:r>
      <w:proofErr w:type="spellEnd"/>
      <w:r w:rsidRPr="00B47BE2">
        <w:t xml:space="preserve"> et </w:t>
      </w:r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Instant</w:t>
      </w:r>
      <w:r w:rsidRPr="00B47BE2">
        <w:t xml:space="preserve">. En termes de </w:t>
      </w:r>
      <w:r w:rsidRPr="00B47BE2">
        <w:rPr>
          <w:b/>
          <w:bCs/>
        </w:rPr>
        <w:t xml:space="preserve">règles de décalage (offset </w:t>
      </w:r>
      <w:proofErr w:type="spellStart"/>
      <w:r w:rsidRPr="00B47BE2">
        <w:rPr>
          <w:b/>
          <w:bCs/>
        </w:rPr>
        <w:t>rules</w:t>
      </w:r>
      <w:proofErr w:type="spellEnd"/>
      <w:r w:rsidRPr="00B47BE2">
        <w:rPr>
          <w:b/>
          <w:bCs/>
        </w:rPr>
        <w:t>),</w:t>
      </w:r>
      <w:r w:rsidRPr="00B47BE2">
        <w:t xml:space="preserve"> ZoneId est divisée en 2 types :</w:t>
      </w:r>
    </w:p>
    <w:p w14:paraId="39523901" w14:textId="77777777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fixe, tel que "UTC+07", "GMT-05:40", "UT-03", "+05:50".</w:t>
      </w:r>
    </w:p>
    <w:p w14:paraId="01F992EC" w14:textId="076FBBA1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non fixe, tel que "Europe/Paris". Son décalage de fuseau horaire dépend de l'heure sur la chronologie ou dépend du jour de l'année</w:t>
      </w:r>
      <w:r>
        <w:rPr>
          <w:rStyle w:val="Appelnotedebasdep"/>
        </w:rPr>
        <w:footnoteReference w:id="4"/>
      </w:r>
      <w:r>
        <w:t>.</w:t>
      </w:r>
    </w:p>
    <w:p w14:paraId="01B3ACC2" w14:textId="77777777" w:rsidR="00324B98" w:rsidRDefault="00324B98" w:rsidP="00800780">
      <w:r w:rsidRPr="00324B98">
        <w:t xml:space="preserve">Bien que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soit une classe </w:t>
      </w:r>
      <w:r w:rsidRPr="00324B98">
        <w:rPr>
          <w:b/>
          <w:bCs/>
        </w:rPr>
        <w:t>abstraite</w:t>
      </w:r>
      <w:r>
        <w:t> :</w:t>
      </w:r>
    </w:p>
    <w:p w14:paraId="1C076EEA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lastRenderedPageBreak/>
        <w:t xml:space="preserve">public </w:t>
      </w:r>
      <w:r w:rsidRPr="00324B98">
        <w:rPr>
          <w:rFonts w:ascii="Consolas" w:hAnsi="Consolas"/>
          <w:b/>
          <w:bCs/>
          <w:szCs w:val="28"/>
          <w:lang w:val="en-US"/>
        </w:rPr>
        <w:t>abstract</w:t>
      </w:r>
      <w:r w:rsidRPr="00324B98">
        <w:rPr>
          <w:rFonts w:ascii="Consolas" w:hAnsi="Consolas"/>
          <w:szCs w:val="28"/>
          <w:lang w:val="en-US"/>
        </w:rPr>
        <w:t xml:space="preserve"> class ZoneId implements Serializable {</w:t>
      </w:r>
    </w:p>
    <w:p w14:paraId="6436D5D5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String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getId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 xml:space="preserve">);  </w:t>
      </w:r>
    </w:p>
    <w:p w14:paraId="26B6298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</w:t>
      </w:r>
      <w:proofErr w:type="spellStart"/>
      <w:r w:rsidRPr="00324B98">
        <w:rPr>
          <w:rFonts w:ascii="Consolas" w:hAnsi="Consolas"/>
          <w:szCs w:val="28"/>
          <w:lang w:val="en-US"/>
        </w:rPr>
        <w:t>ZoneRules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getRules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>);</w:t>
      </w:r>
    </w:p>
    <w:p w14:paraId="35637E5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  <w:lang w:val="en-US"/>
        </w:rPr>
        <w:t xml:space="preserve">     </w:t>
      </w:r>
      <w:r w:rsidRPr="00324B98">
        <w:rPr>
          <w:rFonts w:ascii="Consolas" w:hAnsi="Consolas"/>
          <w:szCs w:val="28"/>
        </w:rPr>
        <w:t>...</w:t>
      </w:r>
    </w:p>
    <w:p w14:paraId="7B486F38" w14:textId="44F21A08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</w:rPr>
        <w:t>}</w:t>
      </w:r>
    </w:p>
    <w:p w14:paraId="0E6FD18C" w14:textId="77777777" w:rsidR="00324B98" w:rsidRDefault="00324B98" w:rsidP="00324B98">
      <w:pPr>
        <w:spacing w:after="0"/>
      </w:pPr>
    </w:p>
    <w:p w14:paraId="49A0B423" w14:textId="4B0F0EA7" w:rsidR="00324B98" w:rsidRDefault="00324B98" w:rsidP="00324B98">
      <w:pPr>
        <w:spacing w:after="0"/>
      </w:pPr>
      <w:r w:rsidRPr="00324B98">
        <w:t xml:space="preserve">elle fournit quelques méthodes de fabrique statiques pour créer des objets ZoneId. </w:t>
      </w:r>
    </w:p>
    <w:p w14:paraId="59E5B741" w14:textId="72C6A479" w:rsidR="00B47BE2" w:rsidRPr="00800780" w:rsidRDefault="00324B98" w:rsidP="00324B98">
      <w:pPr>
        <w:spacing w:after="0"/>
      </w:pPr>
      <w:r w:rsidRPr="00324B98">
        <w:t xml:space="preserve">Deux propriétés importantes de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sont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id</w:t>
      </w:r>
      <w:r w:rsidRPr="00324B98">
        <w:t xml:space="preserve"> et </w:t>
      </w:r>
      <w:proofErr w:type="spellStart"/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rules</w:t>
      </w:r>
      <w:proofErr w:type="spellEnd"/>
      <w:r w:rsidRPr="00324B98">
        <w:t>.</w:t>
      </w:r>
    </w:p>
    <w:p w14:paraId="3B07B2F8" w14:textId="77777777" w:rsidR="009D1CA2" w:rsidRPr="009D1CA2" w:rsidRDefault="009D1CA2" w:rsidP="009D1CA2"/>
    <w:p w14:paraId="31456187" w14:textId="634D61D3" w:rsidR="009D1CA2" w:rsidRDefault="009D1CA2" w:rsidP="00403A6C"/>
    <w:p w14:paraId="52D46139" w14:textId="53B41F2C" w:rsidR="001B51CC" w:rsidRDefault="001B51CC" w:rsidP="001B51CC">
      <w:pPr>
        <w:pStyle w:val="Titre1"/>
      </w:pPr>
      <w:bookmarkStart w:id="7" w:name="_Toc107424356"/>
      <w:r>
        <w:t>Format des dates</w:t>
      </w:r>
      <w:bookmarkEnd w:id="7"/>
    </w:p>
    <w:p w14:paraId="401CB4AD" w14:textId="4FBA8B80" w:rsidR="001B51CC" w:rsidRDefault="001B51CC" w:rsidP="001B51CC">
      <w:pPr>
        <w:pStyle w:val="Titre2"/>
      </w:pPr>
      <w:bookmarkStart w:id="8" w:name="_Toc107424357"/>
      <w:r w:rsidRPr="001B51CC">
        <w:t xml:space="preserve">Class </w:t>
      </w:r>
      <w:proofErr w:type="spellStart"/>
      <w:r w:rsidRPr="001B51CC">
        <w:t>SimpleDateFormat</w:t>
      </w:r>
      <w:bookmarkEnd w:id="8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9" w:name="_Toc107424358"/>
      <w:r w:rsidRPr="009504D9">
        <w:t>Date and Time Patterns</w:t>
      </w:r>
      <w:bookmarkEnd w:id="9"/>
    </w:p>
    <w:p w14:paraId="6C761C9F" w14:textId="4F604DE4" w:rsidR="001B51CC" w:rsidRDefault="0023211B" w:rsidP="001B51CC">
      <w:hyperlink r:id="rId13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4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800780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23211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10" w:name="_Toc107424359"/>
      <w:r w:rsidRPr="00C00889">
        <w:t>Exemples</w:t>
      </w:r>
      <w:bookmarkEnd w:id="10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</w:t>
            </w:r>
            <w:proofErr w:type="gram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mm:ss</w:t>
            </w:r>
            <w:proofErr w:type="spellEnd"/>
            <w:proofErr w:type="gram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800780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1" w:name="_Toc107424360"/>
      <w:r w:rsidRPr="00B515B4">
        <w:t xml:space="preserve">Class </w:t>
      </w:r>
      <w:proofErr w:type="spellStart"/>
      <w:r w:rsidRPr="00B515B4">
        <w:t>DateTimeFormatter</w:t>
      </w:r>
      <w:bookmarkEnd w:id="11"/>
      <w:proofErr w:type="spellEnd"/>
    </w:p>
    <w:p w14:paraId="5B1BAFDE" w14:textId="0AE3ED18" w:rsidR="00B515B4" w:rsidRDefault="0023211B" w:rsidP="00B515B4">
      <w:hyperlink r:id="rId36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2" w:name="_Toc107424361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2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7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</w:t>
            </w: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lastRenderedPageBreak/>
              <w:t xml:space="preserve">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lastRenderedPageBreak/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ZoneId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23211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5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3" w:name="_Toc107424362"/>
      <w:r w:rsidRPr="009504D9">
        <w:rPr>
          <w:lang w:val="en-US"/>
        </w:rPr>
        <w:t>Patterns for Formatting and Parsing</w:t>
      </w:r>
      <w:bookmarkEnd w:id="13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Symbol  Meaning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'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escape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proofErr w:type="gramEnd"/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] 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reserved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{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4" w:name="_Toc107424363"/>
      <w:r>
        <w:t>Liste déroulante</w:t>
      </w:r>
      <w:bookmarkEnd w:id="14"/>
    </w:p>
    <w:p w14:paraId="30C3D712" w14:textId="64D19BF6" w:rsidR="00D57184" w:rsidRDefault="00396A90" w:rsidP="00396A90">
      <w:pPr>
        <w:pStyle w:val="Titre2"/>
      </w:pPr>
      <w:bookmarkStart w:id="15" w:name="_Toc107424364"/>
      <w:r>
        <w:t xml:space="preserve">Format des </w:t>
      </w:r>
      <w:r w:rsidR="00D57184">
        <w:t>Dates</w:t>
      </w:r>
      <w:bookmarkEnd w:id="15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23211B" w:rsidP="00D57184">
      <w:hyperlink r:id="rId56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23211B" w:rsidP="004C79E6">
      <w:pPr>
        <w:rPr>
          <w:lang w:val="en-US"/>
        </w:rPr>
      </w:pPr>
      <w:hyperlink r:id="rId58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23211B" w:rsidP="004C79E6">
      <w:hyperlink r:id="rId60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16" w:name="_Toc107424365"/>
      <w:r w:rsidRPr="00D44E6B">
        <w:t>JTabbedPane</w:t>
      </w:r>
      <w:bookmarkEnd w:id="16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7" w:name="_Toc107424366"/>
      <w:r>
        <w:t>Links</w:t>
      </w:r>
      <w:bookmarkEnd w:id="17"/>
    </w:p>
    <w:p w14:paraId="19DCCAE5" w14:textId="77777777" w:rsidR="00C47C98" w:rsidRDefault="00C47C98" w:rsidP="006250AF"/>
    <w:p w14:paraId="46608264" w14:textId="301D433E" w:rsidR="008F5868" w:rsidRDefault="0023211B" w:rsidP="008F5868">
      <w:hyperlink r:id="rId68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23211B" w:rsidP="008F5868">
      <w:hyperlink r:id="rId69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23211B" w:rsidP="008F5868">
      <w:hyperlink r:id="rId70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23211B" w:rsidP="008F5868">
      <w:hyperlink r:id="rId71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2"/>
      <w:footerReference w:type="default" r:id="rId7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FF973" w14:textId="77777777" w:rsidR="0023211B" w:rsidRDefault="0023211B" w:rsidP="00403A6C">
      <w:pPr>
        <w:spacing w:after="0" w:line="240" w:lineRule="auto"/>
      </w:pPr>
      <w:r>
        <w:separator/>
      </w:r>
    </w:p>
  </w:endnote>
  <w:endnote w:type="continuationSeparator" w:id="0">
    <w:p w14:paraId="478FC681" w14:textId="77777777" w:rsidR="0023211B" w:rsidRDefault="0023211B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fldSimple w:instr=" FILENAME \* MERGEFORMAT ">
      <w:r w:rsidR="00185BDC">
        <w:rPr>
          <w:noProof/>
        </w:rPr>
        <w:t>Java Dates_SFD.docx</w:t>
      </w:r>
    </w:fldSimple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EAF3" w14:textId="77777777" w:rsidR="0023211B" w:rsidRDefault="0023211B" w:rsidP="00403A6C">
      <w:pPr>
        <w:spacing w:after="0" w:line="240" w:lineRule="auto"/>
      </w:pPr>
      <w:r>
        <w:separator/>
      </w:r>
    </w:p>
  </w:footnote>
  <w:footnote w:type="continuationSeparator" w:id="0">
    <w:p w14:paraId="02681EF6" w14:textId="77777777" w:rsidR="0023211B" w:rsidRDefault="0023211B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  <w:footnote w:id="3">
    <w:p w14:paraId="15372D0B" w14:textId="5EBCF54F" w:rsidR="004B4CEB" w:rsidRDefault="004B4CEB" w:rsidP="00B47BE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3" w:history="1">
        <w:r w:rsidRPr="004B4CEB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4">
    <w:p w14:paraId="647DD326" w14:textId="0769AFD8" w:rsidR="00B47BE2" w:rsidRDefault="00B47BE2">
      <w:pPr>
        <w:pStyle w:val="Notedebasdepage"/>
      </w:pPr>
      <w:r>
        <w:rPr>
          <w:rStyle w:val="Appelnotedebasdep"/>
        </w:rPr>
        <w:footnoteRef/>
      </w:r>
      <w:r w:rsidRPr="00B47BE2">
        <w:rPr>
          <w:color w:val="000000"/>
        </w:rPr>
        <w:t xml:space="preserve"> </w:t>
      </w:r>
      <w:hyperlink r:id="rId4" w:history="1">
        <w:r w:rsidRPr="00B47BE2">
          <w:rPr>
            <w:rStyle w:val="Lienhypertexte"/>
            <w:color w:val="000000"/>
            <w:u w:val="none"/>
          </w:rPr>
          <w:t>https://devstory.net/13715/java-zoneid</w:t>
        </w:r>
      </w:hyperlink>
    </w:p>
    <w:p w14:paraId="52A82678" w14:textId="77777777" w:rsidR="00B47BE2" w:rsidRDefault="00B47BE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2F18C842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800780">
            <w:rPr>
              <w:rFonts w:asciiTheme="majorBidi" w:hAnsiTheme="majorBidi" w:cstheme="majorBidi"/>
              <w:noProof/>
              <w:sz w:val="18"/>
              <w:szCs w:val="18"/>
            </w:rPr>
            <w:t>28-06-2022 22:02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2293A93"/>
    <w:multiLevelType w:val="hybridMultilevel"/>
    <w:tmpl w:val="AB3CA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31B5"/>
    <w:multiLevelType w:val="multilevel"/>
    <w:tmpl w:val="4CD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54243"/>
    <w:multiLevelType w:val="multilevel"/>
    <w:tmpl w:val="69E6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932660">
    <w:abstractNumId w:val="0"/>
  </w:num>
  <w:num w:numId="2" w16cid:durableId="1888641606">
    <w:abstractNumId w:val="2"/>
  </w:num>
  <w:num w:numId="3" w16cid:durableId="1825704966">
    <w:abstractNumId w:val="3"/>
  </w:num>
  <w:num w:numId="4" w16cid:durableId="433868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D3B"/>
    <w:rsid w:val="00113F25"/>
    <w:rsid w:val="00183426"/>
    <w:rsid w:val="00185BDC"/>
    <w:rsid w:val="00187314"/>
    <w:rsid w:val="001B51CC"/>
    <w:rsid w:val="001C6702"/>
    <w:rsid w:val="001D103A"/>
    <w:rsid w:val="001D391F"/>
    <w:rsid w:val="0021572B"/>
    <w:rsid w:val="0023211B"/>
    <w:rsid w:val="002354F8"/>
    <w:rsid w:val="00254754"/>
    <w:rsid w:val="002A2B0A"/>
    <w:rsid w:val="002B50D3"/>
    <w:rsid w:val="002C3172"/>
    <w:rsid w:val="002E3917"/>
    <w:rsid w:val="002F6A39"/>
    <w:rsid w:val="00303AA8"/>
    <w:rsid w:val="00324B98"/>
    <w:rsid w:val="0033471C"/>
    <w:rsid w:val="00337F96"/>
    <w:rsid w:val="0034003D"/>
    <w:rsid w:val="00376DE7"/>
    <w:rsid w:val="00381279"/>
    <w:rsid w:val="00396A90"/>
    <w:rsid w:val="003C131A"/>
    <w:rsid w:val="003C2DD8"/>
    <w:rsid w:val="003E2734"/>
    <w:rsid w:val="00403A6C"/>
    <w:rsid w:val="004337FD"/>
    <w:rsid w:val="00456D7D"/>
    <w:rsid w:val="00472424"/>
    <w:rsid w:val="004A175B"/>
    <w:rsid w:val="004B4CEB"/>
    <w:rsid w:val="004C79E6"/>
    <w:rsid w:val="004D6D38"/>
    <w:rsid w:val="005103AC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F73F2"/>
    <w:rsid w:val="00604BE4"/>
    <w:rsid w:val="00606DC7"/>
    <w:rsid w:val="0061793C"/>
    <w:rsid w:val="006250AF"/>
    <w:rsid w:val="00650FDC"/>
    <w:rsid w:val="006A0008"/>
    <w:rsid w:val="006F72C0"/>
    <w:rsid w:val="007262C9"/>
    <w:rsid w:val="00735733"/>
    <w:rsid w:val="00751D85"/>
    <w:rsid w:val="0075233C"/>
    <w:rsid w:val="007567A8"/>
    <w:rsid w:val="00757B1C"/>
    <w:rsid w:val="00760D62"/>
    <w:rsid w:val="007B06D2"/>
    <w:rsid w:val="007C4AFC"/>
    <w:rsid w:val="007D3C96"/>
    <w:rsid w:val="007F69D2"/>
    <w:rsid w:val="00800780"/>
    <w:rsid w:val="008D2601"/>
    <w:rsid w:val="008F5868"/>
    <w:rsid w:val="00934BC1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A30F1D"/>
    <w:rsid w:val="00A65193"/>
    <w:rsid w:val="00A957BA"/>
    <w:rsid w:val="00AC0EDD"/>
    <w:rsid w:val="00AD2C06"/>
    <w:rsid w:val="00AF1612"/>
    <w:rsid w:val="00B10CA4"/>
    <w:rsid w:val="00B21808"/>
    <w:rsid w:val="00B2607F"/>
    <w:rsid w:val="00B338FD"/>
    <w:rsid w:val="00B44CB6"/>
    <w:rsid w:val="00B47BE2"/>
    <w:rsid w:val="00B515B4"/>
    <w:rsid w:val="00B72642"/>
    <w:rsid w:val="00BA3336"/>
    <w:rsid w:val="00BB4B39"/>
    <w:rsid w:val="00BC0AB3"/>
    <w:rsid w:val="00BC2636"/>
    <w:rsid w:val="00BD7550"/>
    <w:rsid w:val="00C00889"/>
    <w:rsid w:val="00C14324"/>
    <w:rsid w:val="00C30E47"/>
    <w:rsid w:val="00C47C98"/>
    <w:rsid w:val="00C611BD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564FA"/>
    <w:rsid w:val="00E87947"/>
    <w:rsid w:val="00EC4C56"/>
    <w:rsid w:val="00ED33E9"/>
    <w:rsid w:val="00F14518"/>
    <w:rsid w:val="00F67E65"/>
    <w:rsid w:val="00F73197"/>
    <w:rsid w:val="00F96F6A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4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6.png"/><Relationship Id="rId68" Type="http://schemas.openxmlformats.org/officeDocument/2006/relationships/hyperlink" Target="https://www.delftstack.com/fr/howto/java/how-to-get-the-current-date-time-in-jav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ocs.oracle.com/javase/8/docs/api/java/lang/Objec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hyperlink" Target="file:///C:\Users\Djamel\Workspace\jSwing\JOptionPane\JOptionPane\WorkItems" TargetMode="External"/><Relationship Id="rId66" Type="http://schemas.openxmlformats.org/officeDocument/2006/relationships/image" Target="media/image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.png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7/docs/api/java/text/SimpleDateFormat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https://www.delftstack.com/fr/howto/java/how-to-get-the-current-date-time-in-java/" TargetMode="External"/><Relationship Id="rId64" Type="http://schemas.openxmlformats.org/officeDocument/2006/relationships/image" Target="media/image7.png"/><Relationship Id="rId69" Type="http://schemas.openxmlformats.org/officeDocument/2006/relationships/hyperlink" Target="https://docs.oracle.com/javase/8/docs/api/java/time/format/DateTimeFormatter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io/Serializable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image" Target="media/image3.png"/><Relationship Id="rId67" Type="http://schemas.openxmlformats.org/officeDocument/2006/relationships/image" Target="media/image10.png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image" Target="media/image5.png"/><Relationship Id="rId70" Type="http://schemas.openxmlformats.org/officeDocument/2006/relationships/hyperlink" Target="https://www.delftstack.com/fr/howto/java/java-get-current-timestamp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8/docs/api/java/time/format/DateTimeFormatter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image" Target="media/image2.png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hyperlink" Target="http://remy-manu.no-ip.biz/Java/Tutoriels/IHM/dialogue.html" TargetMode="External"/><Relationship Id="rId65" Type="http://schemas.openxmlformats.org/officeDocument/2006/relationships/image" Target="media/image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hyperlink" Target="https://docs.oracle.com/javase/7/docs/api/java/text/SimpleDateFormat.html" TargetMode="External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docs.oracle.com/javase/8/docs/api/java/time/format/DateTimeFormatter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koor.fr/Java/API/java/lang/System/currentTimeMillis.wp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8/docs/api/java/time/ZoneId.html" TargetMode="External"/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Relationship Id="rId4" Type="http://schemas.openxmlformats.org/officeDocument/2006/relationships/hyperlink" Target="https://devstory.net/13715/java-zonei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192</TotalTime>
  <Pages>14</Pages>
  <Words>2456</Words>
  <Characters>13510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15935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62</cp:revision>
  <dcterms:created xsi:type="dcterms:W3CDTF">2022-06-27T20:49:00Z</dcterms:created>
  <dcterms:modified xsi:type="dcterms:W3CDTF">2022-06-29T17:45:00Z</dcterms:modified>
</cp:coreProperties>
</file>