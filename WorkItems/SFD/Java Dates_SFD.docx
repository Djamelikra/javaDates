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7FD93DFF" w14:textId="07877A4D" w:rsidR="000A0D4E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346176" w:history="1">
        <w:r w:rsidR="000A0D4E" w:rsidRPr="00245C01">
          <w:rPr>
            <w:rStyle w:val="Lienhypertexte"/>
            <w:noProof/>
          </w:rPr>
          <w:t>1. Fuseau horaire (Time zone) et Temps universel coordonné UTC</w:t>
        </w:r>
        <w:r w:rsidR="000A0D4E">
          <w:rPr>
            <w:noProof/>
            <w:webHidden/>
          </w:rPr>
          <w:tab/>
        </w:r>
        <w:r w:rsidR="000A0D4E">
          <w:rPr>
            <w:noProof/>
            <w:webHidden/>
          </w:rPr>
          <w:fldChar w:fldCharType="begin"/>
        </w:r>
        <w:r w:rsidR="000A0D4E">
          <w:rPr>
            <w:noProof/>
            <w:webHidden/>
          </w:rPr>
          <w:instrText xml:space="preserve"> PAGEREF _Toc107346176 \h </w:instrText>
        </w:r>
        <w:r w:rsidR="000A0D4E">
          <w:rPr>
            <w:noProof/>
            <w:webHidden/>
          </w:rPr>
        </w:r>
        <w:r w:rsidR="000A0D4E">
          <w:rPr>
            <w:noProof/>
            <w:webHidden/>
          </w:rPr>
          <w:fldChar w:fldCharType="separate"/>
        </w:r>
        <w:r w:rsidR="000A0D4E">
          <w:rPr>
            <w:noProof/>
            <w:webHidden/>
          </w:rPr>
          <w:t>2</w:t>
        </w:r>
        <w:r w:rsidR="000A0D4E">
          <w:rPr>
            <w:noProof/>
            <w:webHidden/>
          </w:rPr>
          <w:fldChar w:fldCharType="end"/>
        </w:r>
      </w:hyperlink>
    </w:p>
    <w:p w14:paraId="4C2C4A8F" w14:textId="2278C888" w:rsidR="000A0D4E" w:rsidRDefault="000A0D4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46177" w:history="1">
        <w:r w:rsidRPr="00245C01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353194" w14:textId="72628A20" w:rsidR="000A0D4E" w:rsidRDefault="000A0D4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46178" w:history="1">
        <w:r w:rsidRPr="00245C01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BBEE9B" w14:textId="50BFF8A2" w:rsidR="000A0D4E" w:rsidRDefault="000A0D4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46179" w:history="1">
        <w:r w:rsidRPr="00245C01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BD831A" w14:textId="7AAE2D42" w:rsidR="000A0D4E" w:rsidRDefault="000A0D4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46180" w:history="1">
        <w:r w:rsidRPr="00245C01">
          <w:rPr>
            <w:rStyle w:val="Lienhypertexte"/>
            <w:noProof/>
          </w:rPr>
          <w:t xml:space="preserve">1.2.2. Pour une liste </w:t>
        </w:r>
        <w:r w:rsidRPr="00245C01">
          <w:rPr>
            <w:rStyle w:val="Lienhypertexte"/>
            <w:b/>
            <w:bCs/>
            <w:noProof/>
          </w:rPr>
          <w:t>exhaustive</w:t>
        </w:r>
        <w:r w:rsidRPr="00245C01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5B71A2" w14:textId="11EABD26" w:rsidR="000A0D4E" w:rsidRDefault="000A0D4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46181" w:history="1">
        <w:r w:rsidRPr="00245C01">
          <w:rPr>
            <w:rStyle w:val="Lienhypertexte"/>
            <w:noProof/>
            <w:highlight w:val="yellow"/>
          </w:rPr>
          <w:t>2. Time Zone et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2330FC" w14:textId="526E8273" w:rsidR="000A0D4E" w:rsidRDefault="000A0D4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46182" w:history="1">
        <w:r w:rsidRPr="00245C01">
          <w:rPr>
            <w:rStyle w:val="Lienhypertexte"/>
            <w:noProof/>
          </w:rPr>
          <w:t>3.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1B2B49" w14:textId="7268C7C4" w:rsidR="000A0D4E" w:rsidRDefault="000A0D4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46183" w:history="1">
        <w:r w:rsidRPr="00245C01">
          <w:rPr>
            <w:rStyle w:val="Lienhypertexte"/>
            <w:noProof/>
          </w:rPr>
          <w:t>3.1.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584D09" w14:textId="2B2BCB38" w:rsidR="000A0D4E" w:rsidRDefault="000A0D4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46184" w:history="1">
        <w:r w:rsidRPr="00245C01">
          <w:rPr>
            <w:rStyle w:val="Lienhypertexte"/>
            <w:noProof/>
          </w:rPr>
          <w:t>3.1.1.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9030FA" w14:textId="39300AFB" w:rsidR="000A0D4E" w:rsidRDefault="000A0D4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46185" w:history="1">
        <w:r w:rsidRPr="00245C01">
          <w:rPr>
            <w:rStyle w:val="Lienhypertexte"/>
            <w:noProof/>
          </w:rPr>
          <w:t>3.1.2.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B3D76F" w14:textId="5246ECA9" w:rsidR="000A0D4E" w:rsidRDefault="000A0D4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46186" w:history="1">
        <w:r w:rsidRPr="00245C01">
          <w:rPr>
            <w:rStyle w:val="Lienhypertexte"/>
            <w:noProof/>
          </w:rPr>
          <w:t>3.2.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5CBDC0" w14:textId="440BC415" w:rsidR="000A0D4E" w:rsidRDefault="000A0D4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46187" w:history="1">
        <w:r w:rsidRPr="00245C01">
          <w:rPr>
            <w:rStyle w:val="Lienhypertexte"/>
            <w:noProof/>
          </w:rPr>
          <w:t>3.2.1.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E85553" w14:textId="4D4E3239" w:rsidR="000A0D4E" w:rsidRDefault="000A0D4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346188" w:history="1">
        <w:r w:rsidRPr="00245C01">
          <w:rPr>
            <w:rStyle w:val="Lienhypertexte"/>
            <w:noProof/>
            <w:lang w:val="en-US"/>
          </w:rPr>
          <w:t>3.2.2.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1E449D" w14:textId="11260B78" w:rsidR="000A0D4E" w:rsidRDefault="000A0D4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46189" w:history="1">
        <w:r w:rsidRPr="00245C01">
          <w:rPr>
            <w:rStyle w:val="Lienhypertexte"/>
            <w:noProof/>
          </w:rPr>
          <w:t>4.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3B37CB" w14:textId="578C0405" w:rsidR="000A0D4E" w:rsidRDefault="000A0D4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346190" w:history="1">
        <w:r w:rsidRPr="00245C01">
          <w:rPr>
            <w:rStyle w:val="Lienhypertexte"/>
            <w:noProof/>
          </w:rPr>
          <w:t>4.1.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D82ADC" w14:textId="2156B898" w:rsidR="000A0D4E" w:rsidRDefault="000A0D4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46191" w:history="1">
        <w:r w:rsidRPr="00245C01">
          <w:rPr>
            <w:rStyle w:val="Lienhypertexte"/>
            <w:noProof/>
          </w:rPr>
          <w:t>5.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F0F1AB" w14:textId="24D4CD7F" w:rsidR="000A0D4E" w:rsidRDefault="000A0D4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346192" w:history="1">
        <w:r w:rsidRPr="00245C01">
          <w:rPr>
            <w:rStyle w:val="Lienhypertexte"/>
            <w:noProof/>
          </w:rPr>
          <w:t>6.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_Toc107346192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F622CE" w14:textId="54740C5B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346176"/>
      <w:r>
        <w:lastRenderedPageBreak/>
        <w:t>Fuseau horaire</w:t>
      </w:r>
      <w:r w:rsidR="00DC564C">
        <w:t xml:space="preserve"> (Time zone)</w:t>
      </w:r>
      <w:r w:rsidR="004D6D38">
        <w:t xml:space="preserve"> et </w:t>
      </w:r>
      <w:r w:rsidR="004D6D38" w:rsidRPr="00604BE4">
        <w:t>Temps universel coordonné</w:t>
      </w:r>
      <w:r w:rsidR="004D6D38">
        <w:t> 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346177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r w:rsidR="00934BC1">
        <w:fldChar w:fldCharType="begin"/>
      </w:r>
      <w:r w:rsidR="00934BC1">
        <w:instrText xml:space="preserve"> SEQ Carte \* ARABIC </w:instrText>
      </w:r>
      <w:r w:rsidR="00934BC1">
        <w:fldChar w:fldCharType="separate"/>
      </w:r>
      <w:r>
        <w:rPr>
          <w:noProof/>
        </w:rPr>
        <w:t>1</w:t>
      </w:r>
      <w:r w:rsidR="00934BC1">
        <w:rPr>
          <w:noProof/>
        </w:rPr>
        <w:fldChar w:fldCharType="end"/>
      </w:r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346178"/>
      <w:r w:rsidRPr="001D391F">
        <w:t>Décalage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346179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934BC1" w:rsidP="005F73F2">
      <w:hyperlink r:id="rId9" w:anchor="List_of_UTC_offsets" w:history="1">
        <w:r w:rsidR="00E87947"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346180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934BC1" w:rsidP="005F73F2">
      <w:hyperlink r:id="rId10" w:history="1">
        <w:r w:rsidR="00F67E65"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77777777" w:rsidR="00F67E65" w:rsidRDefault="00F67E65" w:rsidP="005F73F2"/>
    <w:p w14:paraId="466EE80B" w14:textId="5AA9204B" w:rsidR="00BC0AB3" w:rsidRPr="009859F0" w:rsidRDefault="00BC0AB3" w:rsidP="00BC0AB3">
      <w:pPr>
        <w:pStyle w:val="Titre1"/>
        <w:rPr>
          <w:highlight w:val="yellow"/>
        </w:rPr>
      </w:pPr>
      <w:bookmarkStart w:id="5" w:name="_Toc107346181"/>
      <w:r w:rsidRPr="009859F0">
        <w:rPr>
          <w:highlight w:val="yellow"/>
        </w:rPr>
        <w:t>Time Zone et ZoneID</w:t>
      </w:r>
      <w:bookmarkEnd w:id="5"/>
    </w:p>
    <w:p w14:paraId="5F3F308A" w14:textId="4483EA7D" w:rsidR="00BC0AB3" w:rsidRDefault="00BC0AB3" w:rsidP="00604BE4">
      <w:hyperlink r:id="rId11" w:history="1">
        <w:r w:rsidRPr="0001285E">
          <w:rPr>
            <w:rStyle w:val="Lienhypertexte"/>
          </w:rPr>
          <w:t>https://devstory.net/13715/java-zoneid</w:t>
        </w:r>
      </w:hyperlink>
    </w:p>
    <w:p w14:paraId="7F38A532" w14:textId="77777777" w:rsidR="00BC0AB3" w:rsidRPr="00604BE4" w:rsidRDefault="00BC0AB3" w:rsidP="00604BE4"/>
    <w:p w14:paraId="3B07B2F8" w14:textId="77777777" w:rsidR="009D1CA2" w:rsidRPr="009D1CA2" w:rsidRDefault="009D1CA2" w:rsidP="009D1CA2"/>
    <w:p w14:paraId="31456187" w14:textId="634D61D3" w:rsidR="009D1CA2" w:rsidRDefault="009D1CA2" w:rsidP="00403A6C"/>
    <w:p w14:paraId="52D46139" w14:textId="53B41F2C" w:rsidR="001B51CC" w:rsidRDefault="001B51CC" w:rsidP="001B51CC">
      <w:pPr>
        <w:pStyle w:val="Titre1"/>
      </w:pPr>
      <w:bookmarkStart w:id="6" w:name="_Toc107346182"/>
      <w:r>
        <w:t>Format des dates</w:t>
      </w:r>
      <w:bookmarkEnd w:id="6"/>
    </w:p>
    <w:p w14:paraId="401CB4AD" w14:textId="4FBA8B80" w:rsidR="001B51CC" w:rsidRDefault="001B51CC" w:rsidP="001B51CC">
      <w:pPr>
        <w:pStyle w:val="Titre2"/>
      </w:pPr>
      <w:bookmarkStart w:id="7" w:name="_Toc107346183"/>
      <w:r w:rsidRPr="001B51CC">
        <w:t xml:space="preserve">Class </w:t>
      </w:r>
      <w:proofErr w:type="spellStart"/>
      <w:r w:rsidRPr="001B51CC">
        <w:t>SimpleDateFormat</w:t>
      </w:r>
      <w:bookmarkEnd w:id="7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8" w:name="_Toc107346184"/>
      <w:r w:rsidRPr="009504D9">
        <w:t>Date and Time Patterns</w:t>
      </w:r>
      <w:bookmarkEnd w:id="8"/>
    </w:p>
    <w:p w14:paraId="6C761C9F" w14:textId="4F604DE4" w:rsidR="001B51CC" w:rsidRDefault="00934BC1" w:rsidP="001B51CC">
      <w:hyperlink r:id="rId12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3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4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5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6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lastRenderedPageBreak/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BC0AB3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934BC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4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9" w:name="_Toc107346185"/>
      <w:r w:rsidRPr="00C00889">
        <w:t>Exemples</w:t>
      </w:r>
      <w:bookmarkEnd w:id="9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</w:t>
            </w:r>
            <w:proofErr w:type="gram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mm:ss</w:t>
            </w:r>
            <w:proofErr w:type="spellEnd"/>
            <w:proofErr w:type="gram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BC0AB3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10" w:name="_Toc107346186"/>
      <w:r w:rsidRPr="00B515B4">
        <w:t xml:space="preserve">Class </w:t>
      </w:r>
      <w:proofErr w:type="spellStart"/>
      <w:r w:rsidRPr="00B515B4">
        <w:t>DateTimeFormatter</w:t>
      </w:r>
      <w:bookmarkEnd w:id="10"/>
      <w:proofErr w:type="spellEnd"/>
    </w:p>
    <w:p w14:paraId="5B1BAFDE" w14:textId="0AE3ED18" w:rsidR="00B515B4" w:rsidRDefault="00934BC1" w:rsidP="00B515B4">
      <w:hyperlink r:id="rId35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1" w:name="_Toc107346187"/>
      <w:proofErr w:type="spellStart"/>
      <w:r w:rsidRPr="009504D9"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1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6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</w:t>
            </w: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lastRenderedPageBreak/>
              <w:t xml:space="preserve">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lastRenderedPageBreak/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7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ZoneId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934BC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4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2" w:name="_Toc107346188"/>
      <w:r w:rsidRPr="009504D9">
        <w:rPr>
          <w:lang w:val="en-US"/>
        </w:rPr>
        <w:t>Patterns for Formatting and Parsing</w:t>
      </w:r>
      <w:bookmarkEnd w:id="12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Symbol  Meaning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zone-offset                 offset-Z          +0000; -0800;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escape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start</w:t>
      </w:r>
      <w:proofErr w:type="gramEnd"/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] 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reserved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{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3" w:name="_Toc107346189"/>
      <w:r>
        <w:t>Liste déroulante</w:t>
      </w:r>
      <w:bookmarkEnd w:id="13"/>
    </w:p>
    <w:p w14:paraId="30C3D712" w14:textId="64D19BF6" w:rsidR="00D57184" w:rsidRDefault="00396A90" w:rsidP="00396A90">
      <w:pPr>
        <w:pStyle w:val="Titre2"/>
      </w:pPr>
      <w:bookmarkStart w:id="14" w:name="_Toc107346190"/>
      <w:r>
        <w:t xml:space="preserve">Format des </w:t>
      </w:r>
      <w:r w:rsidR="00D57184">
        <w:t>Dates</w:t>
      </w:r>
      <w:bookmarkEnd w:id="14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934BC1" w:rsidP="00D57184">
      <w:hyperlink r:id="rId55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lastRenderedPageBreak/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934BC1" w:rsidP="004C79E6">
      <w:pPr>
        <w:rPr>
          <w:lang w:val="en-US"/>
        </w:rPr>
      </w:pPr>
      <w:hyperlink r:id="rId57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lastRenderedPageBreak/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934BC1" w:rsidP="004C79E6">
      <w:hyperlink r:id="rId59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15" w:name="_Toc107346191"/>
      <w:r w:rsidRPr="00D44E6B">
        <w:t>JTabbedPane</w:t>
      </w:r>
      <w:bookmarkEnd w:id="15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6" w:name="_Toc107346192"/>
      <w:r>
        <w:t>Links</w:t>
      </w:r>
      <w:bookmarkEnd w:id="16"/>
    </w:p>
    <w:p w14:paraId="19DCCAE5" w14:textId="77777777" w:rsidR="00C47C98" w:rsidRDefault="00C47C98" w:rsidP="006250AF"/>
    <w:p w14:paraId="46608264" w14:textId="301D433E" w:rsidR="008F5868" w:rsidRDefault="00934BC1" w:rsidP="008F5868">
      <w:hyperlink r:id="rId67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934BC1" w:rsidP="008F5868">
      <w:hyperlink r:id="rId68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934BC1" w:rsidP="008F5868">
      <w:hyperlink r:id="rId69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934BC1" w:rsidP="008F5868">
      <w:hyperlink r:id="rId70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1"/>
      <w:footerReference w:type="default" r:id="rId7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3DC84" w14:textId="77777777" w:rsidR="00934BC1" w:rsidRDefault="00934BC1" w:rsidP="00403A6C">
      <w:pPr>
        <w:spacing w:after="0" w:line="240" w:lineRule="auto"/>
      </w:pPr>
      <w:r>
        <w:separator/>
      </w:r>
    </w:p>
  </w:endnote>
  <w:endnote w:type="continuationSeparator" w:id="0">
    <w:p w14:paraId="286896A9" w14:textId="77777777" w:rsidR="00934BC1" w:rsidRDefault="00934BC1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r w:rsidR="00934BC1">
      <w:fldChar w:fldCharType="begin"/>
    </w:r>
    <w:r w:rsidR="00934BC1">
      <w:instrText xml:space="preserve"> FILENAME \* MERGEFORMAT </w:instrText>
    </w:r>
    <w:r w:rsidR="00934BC1">
      <w:fldChar w:fldCharType="separate"/>
    </w:r>
    <w:r w:rsidR="00185BDC">
      <w:rPr>
        <w:noProof/>
      </w:rPr>
      <w:t>Java Dates_SFD.docx</w:t>
    </w:r>
    <w:r w:rsidR="00934BC1">
      <w:rPr>
        <w:noProof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FC8A6" w14:textId="77777777" w:rsidR="00934BC1" w:rsidRDefault="00934BC1" w:rsidP="00403A6C">
      <w:pPr>
        <w:spacing w:after="0" w:line="240" w:lineRule="auto"/>
      </w:pPr>
      <w:r>
        <w:separator/>
      </w:r>
    </w:p>
  </w:footnote>
  <w:footnote w:type="continuationSeparator" w:id="0">
    <w:p w14:paraId="08EDE7CE" w14:textId="77777777" w:rsidR="00934BC1" w:rsidRDefault="00934BC1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2D253939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BC0AB3">
            <w:rPr>
              <w:rFonts w:asciiTheme="majorBidi" w:hAnsiTheme="majorBidi" w:cstheme="majorBidi"/>
              <w:noProof/>
              <w:sz w:val="18"/>
              <w:szCs w:val="18"/>
            </w:rPr>
            <w:t>28-06-2022 19:51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35932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54025"/>
    <w:rsid w:val="00063E2B"/>
    <w:rsid w:val="00071394"/>
    <w:rsid w:val="00091F57"/>
    <w:rsid w:val="00092E91"/>
    <w:rsid w:val="0009336F"/>
    <w:rsid w:val="000A0D4E"/>
    <w:rsid w:val="000E1EEA"/>
    <w:rsid w:val="000E436B"/>
    <w:rsid w:val="000E7F6C"/>
    <w:rsid w:val="000F1D3B"/>
    <w:rsid w:val="00113F25"/>
    <w:rsid w:val="00183426"/>
    <w:rsid w:val="00185BDC"/>
    <w:rsid w:val="00187314"/>
    <w:rsid w:val="001B51CC"/>
    <w:rsid w:val="001C6702"/>
    <w:rsid w:val="001D103A"/>
    <w:rsid w:val="001D391F"/>
    <w:rsid w:val="0021572B"/>
    <w:rsid w:val="002354F8"/>
    <w:rsid w:val="00254754"/>
    <w:rsid w:val="002A2B0A"/>
    <w:rsid w:val="002B50D3"/>
    <w:rsid w:val="002C3172"/>
    <w:rsid w:val="002E3917"/>
    <w:rsid w:val="002F6A39"/>
    <w:rsid w:val="00303AA8"/>
    <w:rsid w:val="0033471C"/>
    <w:rsid w:val="00337F96"/>
    <w:rsid w:val="0034003D"/>
    <w:rsid w:val="00376DE7"/>
    <w:rsid w:val="00381279"/>
    <w:rsid w:val="00396A90"/>
    <w:rsid w:val="003C131A"/>
    <w:rsid w:val="003E2734"/>
    <w:rsid w:val="00403A6C"/>
    <w:rsid w:val="004337FD"/>
    <w:rsid w:val="00456D7D"/>
    <w:rsid w:val="00472424"/>
    <w:rsid w:val="004C79E6"/>
    <w:rsid w:val="004D6D38"/>
    <w:rsid w:val="005103AC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F73F2"/>
    <w:rsid w:val="00604BE4"/>
    <w:rsid w:val="00606DC7"/>
    <w:rsid w:val="0061793C"/>
    <w:rsid w:val="006250AF"/>
    <w:rsid w:val="006A0008"/>
    <w:rsid w:val="006F72C0"/>
    <w:rsid w:val="007262C9"/>
    <w:rsid w:val="00735733"/>
    <w:rsid w:val="0075233C"/>
    <w:rsid w:val="007567A8"/>
    <w:rsid w:val="00757B1C"/>
    <w:rsid w:val="00760D62"/>
    <w:rsid w:val="007B06D2"/>
    <w:rsid w:val="007C4AFC"/>
    <w:rsid w:val="007D3C96"/>
    <w:rsid w:val="007F69D2"/>
    <w:rsid w:val="008D2601"/>
    <w:rsid w:val="008F5868"/>
    <w:rsid w:val="00934BC1"/>
    <w:rsid w:val="009504D9"/>
    <w:rsid w:val="00962587"/>
    <w:rsid w:val="00985476"/>
    <w:rsid w:val="009859F0"/>
    <w:rsid w:val="009B5EF4"/>
    <w:rsid w:val="009D1CA2"/>
    <w:rsid w:val="009E2A9A"/>
    <w:rsid w:val="009E2F33"/>
    <w:rsid w:val="009E7B83"/>
    <w:rsid w:val="00A30F1D"/>
    <w:rsid w:val="00A65193"/>
    <w:rsid w:val="00A957BA"/>
    <w:rsid w:val="00AC0EDD"/>
    <w:rsid w:val="00AD2C06"/>
    <w:rsid w:val="00AF1612"/>
    <w:rsid w:val="00B10CA4"/>
    <w:rsid w:val="00B21808"/>
    <w:rsid w:val="00B2607F"/>
    <w:rsid w:val="00B338FD"/>
    <w:rsid w:val="00B44CB6"/>
    <w:rsid w:val="00B515B4"/>
    <w:rsid w:val="00B72642"/>
    <w:rsid w:val="00BA3336"/>
    <w:rsid w:val="00BB4B39"/>
    <w:rsid w:val="00BC0AB3"/>
    <w:rsid w:val="00BC2636"/>
    <w:rsid w:val="00BD7550"/>
    <w:rsid w:val="00C00889"/>
    <w:rsid w:val="00C14324"/>
    <w:rsid w:val="00C30E47"/>
    <w:rsid w:val="00C47C98"/>
    <w:rsid w:val="00C611BD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564FA"/>
    <w:rsid w:val="00E87947"/>
    <w:rsid w:val="00EC4C56"/>
    <w:rsid w:val="00ED33E9"/>
    <w:rsid w:val="00F14518"/>
    <w:rsid w:val="00F67E65"/>
    <w:rsid w:val="00F73197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7.png"/><Relationship Id="rId68" Type="http://schemas.openxmlformats.org/officeDocument/2006/relationships/hyperlink" Target="https://docs.oracle.com/javase/8/docs/api/java/time/format/DateTimeFormatte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text/SimpleDateFormat.html" TargetMode="External"/><Relationship Id="rId29" Type="http://schemas.openxmlformats.org/officeDocument/2006/relationships/hyperlink" Target="https://docs.oracle.com/javase/7/docs/api/java/text/SimpleDateFormat.html" TargetMode="External"/><Relationship Id="rId11" Type="http://schemas.openxmlformats.org/officeDocument/2006/relationships/hyperlink" Target="https://devstory.net/13715/java-zoneid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8/docs/api/java/time/format/DateTimeFormatter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image" Target="media/image3.png"/><Relationship Id="rId66" Type="http://schemas.openxmlformats.org/officeDocument/2006/relationships/image" Target="media/image1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.png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docs.oracle.com/javase/7/docs/api/java/text/SimpleDateFormat.html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8/docs/api/java/time/format/DateTimeFormatter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image" Target="media/image2.png"/><Relationship Id="rId64" Type="http://schemas.openxmlformats.org/officeDocument/2006/relationships/image" Target="media/image8.png"/><Relationship Id="rId69" Type="http://schemas.openxmlformats.org/officeDocument/2006/relationships/hyperlink" Target="https://www.delftstack.com/fr/howto/java/java-get-current-timestamp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7/docs/api/java/text/SimpleDateFormat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8/docs/api/java/time/format/DateTimeFormatter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hyperlink" Target="http://remy-manu.no-ip.biz/Java/Tutoriels/IHM/dialogue.html" TargetMode="External"/><Relationship Id="rId67" Type="http://schemas.openxmlformats.org/officeDocument/2006/relationships/hyperlink" Target="https://www.delftstack.com/fr/howto/java/how-to-get-the-current-date-time-in-java/" TargetMode="External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docs.oracle.com/javase/8/docs/api/java/time/format/DateTimeFormatter.html" TargetMode="External"/><Relationship Id="rId62" Type="http://schemas.openxmlformats.org/officeDocument/2006/relationships/image" Target="media/image6.png"/><Relationship Id="rId70" Type="http://schemas.openxmlformats.org/officeDocument/2006/relationships/hyperlink" Target="https://koor.fr/Java/API/java/lang/System/currentTimeMillis.w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text/SimpleDateFormat.html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8/docs/api/java/time/format/DateTimeFormatter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hyperlink" Target="file:///C:\Users\Djamel\Workspace\jSwing\JOptionPane\JOptionPane\WorkItems" TargetMode="External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" TargetMode="External"/><Relationship Id="rId13" Type="http://schemas.openxmlformats.org/officeDocument/2006/relationships/hyperlink" Target="https://docs.oracle.com/javase/7/docs/api/java/text/SimpleDateFormat.html" TargetMode="External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8/docs/api/java/time/format/DateTimeFormatter.html" TargetMode="External"/><Relationship Id="rId34" Type="http://schemas.openxmlformats.org/officeDocument/2006/relationships/hyperlink" Target="https://docs.oracle.com/javase/7/docs/api/java/text/SimpleDateFormat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hyperlink" Target="https://www.delftstack.com/fr/howto/java/how-to-get-the-current-date-time-in-java/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170</TotalTime>
  <Pages>13</Pages>
  <Words>2280</Words>
  <Characters>12541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14792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54</cp:revision>
  <dcterms:created xsi:type="dcterms:W3CDTF">2022-06-27T20:49:00Z</dcterms:created>
  <dcterms:modified xsi:type="dcterms:W3CDTF">2022-06-28T20:02:00Z</dcterms:modified>
</cp:coreProperties>
</file>