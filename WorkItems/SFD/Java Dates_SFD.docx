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81B50" w14:textId="43375886" w:rsidR="003C131A" w:rsidRDefault="003C131A" w:rsidP="003C131A">
      <w:pP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</w:pP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Java</w:t>
      </w:r>
      <w:r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</w:t>
      </w:r>
      <w:r w:rsidRPr="003C131A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>Dates</w:t>
      </w:r>
      <w:r w:rsidR="00AC0EDD">
        <w:rPr>
          <w:rFonts w:asciiTheme="majorBidi" w:eastAsiaTheme="majorEastAsia" w:hAnsiTheme="majorBidi" w:cstheme="majorBidi"/>
          <w:b/>
          <w:bCs/>
          <w:spacing w:val="-10"/>
          <w:kern w:val="28"/>
          <w:sz w:val="56"/>
          <w:szCs w:val="72"/>
        </w:rPr>
        <w:t xml:space="preserve"> SFD</w:t>
      </w:r>
    </w:p>
    <w:p w14:paraId="1833446A" w14:textId="77777777" w:rsidR="00AC0EDD" w:rsidRPr="003C131A" w:rsidRDefault="00AC0EDD" w:rsidP="003C131A"/>
    <w:p w14:paraId="619D12B6" w14:textId="0F30B833" w:rsidR="00A65095" w:rsidRDefault="00B338FD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107480094" w:history="1">
        <w:r w:rsidR="00A65095" w:rsidRPr="009958AD">
          <w:rPr>
            <w:rStyle w:val="Lienhypertexte"/>
            <w:noProof/>
          </w:rPr>
          <w:t>1. Fuseau horaire (Time zone) et Temps universel coordonné UTC</w:t>
        </w:r>
        <w:r w:rsidR="00A65095">
          <w:rPr>
            <w:noProof/>
            <w:webHidden/>
          </w:rPr>
          <w:tab/>
        </w:r>
        <w:r w:rsidR="00A65095">
          <w:rPr>
            <w:noProof/>
            <w:webHidden/>
          </w:rPr>
          <w:fldChar w:fldCharType="begin"/>
        </w:r>
        <w:r w:rsidR="00A65095">
          <w:rPr>
            <w:noProof/>
            <w:webHidden/>
          </w:rPr>
          <w:instrText xml:space="preserve"> PAGEREF _Toc107480094 \h </w:instrText>
        </w:r>
        <w:r w:rsidR="00A65095">
          <w:rPr>
            <w:noProof/>
            <w:webHidden/>
          </w:rPr>
        </w:r>
        <w:r w:rsidR="00A65095">
          <w:rPr>
            <w:noProof/>
            <w:webHidden/>
          </w:rPr>
          <w:fldChar w:fldCharType="separate"/>
        </w:r>
        <w:r w:rsidR="00A65095">
          <w:rPr>
            <w:noProof/>
            <w:webHidden/>
          </w:rPr>
          <w:t>2</w:t>
        </w:r>
        <w:r w:rsidR="00A65095">
          <w:rPr>
            <w:noProof/>
            <w:webHidden/>
          </w:rPr>
          <w:fldChar w:fldCharType="end"/>
        </w:r>
      </w:hyperlink>
    </w:p>
    <w:p w14:paraId="61E3B0A0" w14:textId="27BC0FA4" w:rsidR="00A65095" w:rsidRDefault="00A65095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80095" w:history="1">
        <w:r w:rsidRPr="009958AD">
          <w:rPr>
            <w:rStyle w:val="Lienhypertexte"/>
            <w:noProof/>
          </w:rPr>
          <w:t>1.1. Carte des fuseaux horaires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FBC22A" w14:textId="159C0860" w:rsidR="00A65095" w:rsidRDefault="00A65095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80096" w:history="1">
        <w:r w:rsidRPr="009958AD">
          <w:rPr>
            <w:rStyle w:val="Lienhypertexte"/>
            <w:noProof/>
          </w:rPr>
          <w:t>1.2. Décalage du fuseau horaire par rapport à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354AF82" w14:textId="3688286F" w:rsidR="00A65095" w:rsidRDefault="00A65095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80097" w:history="1">
        <w:r w:rsidRPr="009958AD">
          <w:rPr>
            <w:rStyle w:val="Lienhypertexte"/>
            <w:noProof/>
          </w:rPr>
          <w:t>1.2.1. Pour une liste des décalages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2DDD795" w14:textId="77FA811A" w:rsidR="00A65095" w:rsidRDefault="00A65095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80098" w:history="1">
        <w:r w:rsidRPr="009958AD">
          <w:rPr>
            <w:rStyle w:val="Lienhypertexte"/>
            <w:noProof/>
          </w:rPr>
          <w:t xml:space="preserve">1.2.2. Pour une liste </w:t>
        </w:r>
        <w:r w:rsidRPr="009958AD">
          <w:rPr>
            <w:rStyle w:val="Lienhypertexte"/>
            <w:b/>
            <w:bCs/>
            <w:noProof/>
          </w:rPr>
          <w:t>exhaustive</w:t>
        </w:r>
        <w:r w:rsidRPr="009958AD">
          <w:rPr>
            <w:rStyle w:val="Lienhypertexte"/>
            <w:noProof/>
          </w:rPr>
          <w:t xml:space="preserve"> des décalages UTC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A4424D" w14:textId="063A49A3" w:rsidR="00A65095" w:rsidRDefault="00A65095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80099" w:history="1">
        <w:r w:rsidRPr="009958AD">
          <w:rPr>
            <w:rStyle w:val="Lienhypertexte"/>
            <w:noProof/>
          </w:rPr>
          <w:t>2. Package java.time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F904F46" w14:textId="32B6004B" w:rsidR="00A65095" w:rsidRDefault="00A65095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80100" w:history="1">
        <w:r w:rsidRPr="009958AD">
          <w:rPr>
            <w:rStyle w:val="Lienhypertexte"/>
            <w:noProof/>
          </w:rPr>
          <w:t>2.1. Classes du Package java.time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E3E1F54" w14:textId="0F98A46F" w:rsidR="00A65095" w:rsidRDefault="00A65095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80101" w:history="1">
        <w:r w:rsidRPr="009958AD">
          <w:rPr>
            <w:rStyle w:val="Lienhypertexte"/>
            <w:noProof/>
          </w:rPr>
          <w:t>3. ZoneID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448667" w14:textId="3D56CA78" w:rsidR="00A65095" w:rsidRDefault="00A65095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80102" w:history="1">
        <w:r w:rsidRPr="009958AD">
          <w:rPr>
            <w:rStyle w:val="Lienhypertexte"/>
            <w:noProof/>
          </w:rPr>
          <w:t>3.1. Utilisation de ZoneId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E4C953" w14:textId="108A28A8" w:rsidR="00A65095" w:rsidRDefault="00A65095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80103" w:history="1">
        <w:r w:rsidRPr="009958AD">
          <w:rPr>
            <w:rStyle w:val="Lienhypertexte"/>
            <w:noProof/>
          </w:rPr>
          <w:t>3.1.1. Type1: Region-based ZoneId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0C5FED" w14:textId="5AEA95DE" w:rsidR="00A65095" w:rsidRDefault="00A65095">
      <w:pPr>
        <w:pStyle w:val="TM4"/>
        <w:tabs>
          <w:tab w:val="right" w:leader="hyphen" w:pos="9062"/>
        </w:tabs>
        <w:rPr>
          <w:rFonts w:eastAsiaTheme="minorEastAsia" w:cstheme="minorBidi"/>
          <w:noProof/>
          <w:sz w:val="22"/>
          <w:szCs w:val="22"/>
          <w:lang w:eastAsia="fr-FR"/>
        </w:rPr>
      </w:pPr>
      <w:hyperlink w:anchor="_Toc107480104" w:history="1">
        <w:r w:rsidRPr="009958AD">
          <w:rPr>
            <w:rStyle w:val="Lienhypertexte"/>
            <w:noProof/>
          </w:rPr>
          <w:t>3.1.1.1.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C8E91A" w14:textId="03BC7AF7" w:rsidR="00A65095" w:rsidRDefault="00A65095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80105" w:history="1">
        <w:r w:rsidRPr="009958AD">
          <w:rPr>
            <w:rStyle w:val="Lienhypertexte"/>
            <w:noProof/>
          </w:rPr>
          <w:t>4. Format des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A37AC4" w14:textId="0AF2A154" w:rsidR="00A65095" w:rsidRDefault="00A65095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80106" w:history="1">
        <w:r w:rsidRPr="009958AD">
          <w:rPr>
            <w:rStyle w:val="Lienhypertexte"/>
            <w:noProof/>
          </w:rPr>
          <w:t>4.1. Class SimpleDateFormat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A96F65" w14:textId="0A54D9E6" w:rsidR="00A65095" w:rsidRDefault="00A65095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80107" w:history="1">
        <w:r w:rsidRPr="009958AD">
          <w:rPr>
            <w:rStyle w:val="Lienhypertexte"/>
            <w:noProof/>
          </w:rPr>
          <w:t>4.1.1. Date and Time Patterns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7234664" w14:textId="4887A1DE" w:rsidR="00A65095" w:rsidRDefault="00A65095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80108" w:history="1">
        <w:r w:rsidRPr="009958AD">
          <w:rPr>
            <w:rStyle w:val="Lienhypertexte"/>
            <w:noProof/>
          </w:rPr>
          <w:t>4.1.2. Exemples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5035DB" w14:textId="37EA8B7D" w:rsidR="00A65095" w:rsidRDefault="00A65095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80109" w:history="1">
        <w:r w:rsidRPr="009958AD">
          <w:rPr>
            <w:rStyle w:val="Lienhypertexte"/>
            <w:noProof/>
          </w:rPr>
          <w:t>4.2. Class DateTimeFormatter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2EEFFF" w14:textId="66994E6F" w:rsidR="00A65095" w:rsidRDefault="00A65095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80110" w:history="1">
        <w:r w:rsidRPr="009958AD">
          <w:rPr>
            <w:rStyle w:val="Lienhypertexte"/>
            <w:noProof/>
          </w:rPr>
          <w:t>4.2.1. Predefined Formatters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AB9D085" w14:textId="52141681" w:rsidR="00A65095" w:rsidRDefault="00A65095">
      <w:pPr>
        <w:pStyle w:val="TM3"/>
        <w:tabs>
          <w:tab w:val="right" w:leader="hyphen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FR"/>
        </w:rPr>
      </w:pPr>
      <w:hyperlink w:anchor="_Toc107480111" w:history="1">
        <w:r w:rsidRPr="009958AD">
          <w:rPr>
            <w:rStyle w:val="Lienhypertexte"/>
            <w:noProof/>
            <w:lang w:val="en-US"/>
          </w:rPr>
          <w:t>4.2.2. Patterns for Formatting and Parsing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8151B7" w14:textId="61C98074" w:rsidR="00A65095" w:rsidRDefault="00A65095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80112" w:history="1">
        <w:r w:rsidRPr="009958AD">
          <w:rPr>
            <w:rStyle w:val="Lienhypertexte"/>
            <w:noProof/>
          </w:rPr>
          <w:t>5. Liste déroulante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D289353" w14:textId="1ADA97BB" w:rsidR="00A65095" w:rsidRDefault="00A65095">
      <w:pPr>
        <w:pStyle w:val="TM2"/>
        <w:tabs>
          <w:tab w:val="right" w:leader="hyphen" w:pos="9062"/>
        </w:tabs>
        <w:rPr>
          <w:rFonts w:eastAsiaTheme="minorEastAsia" w:cstheme="minorBidi"/>
          <w:smallCaps w:val="0"/>
          <w:noProof/>
          <w:sz w:val="22"/>
          <w:szCs w:val="22"/>
          <w:lang w:eastAsia="fr-FR"/>
        </w:rPr>
      </w:pPr>
      <w:hyperlink w:anchor="_Toc107480113" w:history="1">
        <w:r w:rsidRPr="009958AD">
          <w:rPr>
            <w:rStyle w:val="Lienhypertexte"/>
            <w:noProof/>
          </w:rPr>
          <w:t>5.1. Format des Dates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8A8B9AF" w14:textId="605C3D47" w:rsidR="00A65095" w:rsidRDefault="00A65095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80114" w:history="1">
        <w:r w:rsidRPr="009958AD">
          <w:rPr>
            <w:rStyle w:val="Lienhypertexte"/>
            <w:noProof/>
          </w:rPr>
          <w:t>6. JTabbedPane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BE84306" w14:textId="47D3376C" w:rsidR="00A65095" w:rsidRDefault="00A65095">
      <w:pPr>
        <w:pStyle w:val="TM1"/>
        <w:tabs>
          <w:tab w:val="right" w:leader="hyphen" w:pos="9062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fr-FR"/>
        </w:rPr>
      </w:pPr>
      <w:hyperlink w:anchor="_Toc107480115" w:history="1">
        <w:r w:rsidRPr="009958AD">
          <w:rPr>
            <w:rStyle w:val="Lienhypertexte"/>
            <w:noProof/>
          </w:rPr>
          <w:t>7. Links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_Toc107480115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0F622CE" w14:textId="685FE57D" w:rsidR="00403A6C" w:rsidRDefault="00B338FD" w:rsidP="00403A6C">
      <w:r>
        <w:fldChar w:fldCharType="end"/>
      </w:r>
    </w:p>
    <w:p w14:paraId="482AE73F" w14:textId="7664C888" w:rsidR="00DC564C" w:rsidRDefault="009D1CA2" w:rsidP="00DC564C">
      <w:pPr>
        <w:pStyle w:val="Titre1"/>
      </w:pPr>
      <w:bookmarkStart w:id="0" w:name="_Toc107480094"/>
      <w:r>
        <w:lastRenderedPageBreak/>
        <w:t>Fuseau horaire</w:t>
      </w:r>
      <w:r w:rsidR="00DC564C">
        <w:t xml:space="preserve"> (Time zone)</w:t>
      </w:r>
      <w:r w:rsidR="004D6D38">
        <w:t xml:space="preserve"> et </w:t>
      </w:r>
      <w:r w:rsidR="004D6D38" w:rsidRPr="00604BE4">
        <w:t>Temps universel coordonné</w:t>
      </w:r>
      <w:r w:rsidR="004D6D38">
        <w:t> UTC</w:t>
      </w:r>
      <w:bookmarkEnd w:id="0"/>
    </w:p>
    <w:p w14:paraId="3B1753D7" w14:textId="07261343" w:rsidR="00DC564C" w:rsidRDefault="005A27B7" w:rsidP="005A27B7">
      <w:pPr>
        <w:pStyle w:val="Titre2"/>
      </w:pPr>
      <w:bookmarkStart w:id="1" w:name="_Toc107480095"/>
      <w:r w:rsidRPr="005A27B7">
        <w:t>Carte des fuseaux horaires</w:t>
      </w:r>
      <w:bookmarkEnd w:id="1"/>
    </w:p>
    <w:p w14:paraId="27E3D546" w14:textId="77777777" w:rsidR="004D6D38" w:rsidRDefault="009B5EF4" w:rsidP="004D6D38">
      <w:pPr>
        <w:keepNext/>
      </w:pPr>
      <w:r>
        <w:rPr>
          <w:noProof/>
        </w:rPr>
        <w:drawing>
          <wp:inline distT="0" distB="0" distL="0" distR="0" wp14:anchorId="0C8343EF" wp14:editId="62CBE350">
            <wp:extent cx="5760720" cy="3109061"/>
            <wp:effectExtent l="0" t="0" r="0" b="0"/>
            <wp:docPr id="11" name="Image 11" descr="Une image contenant car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r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9C51" w14:textId="24AEAAB1" w:rsidR="004D6D38" w:rsidRDefault="004D6D38" w:rsidP="004D6D38">
      <w:pPr>
        <w:pStyle w:val="Lgende"/>
      </w:pPr>
      <w:r>
        <w:t xml:space="preserve">Carte </w:t>
      </w:r>
      <w:r w:rsidR="00BF22FA">
        <w:fldChar w:fldCharType="begin"/>
      </w:r>
      <w:r w:rsidR="00BF22FA">
        <w:instrText xml:space="preserve"> SEQ Carte \* ARABIC </w:instrText>
      </w:r>
      <w:r w:rsidR="00BF22FA">
        <w:fldChar w:fldCharType="separate"/>
      </w:r>
      <w:r>
        <w:rPr>
          <w:noProof/>
        </w:rPr>
        <w:t>1</w:t>
      </w:r>
      <w:r w:rsidR="00BF22FA">
        <w:rPr>
          <w:noProof/>
        </w:rPr>
        <w:fldChar w:fldCharType="end"/>
      </w:r>
      <w:r>
        <w:t xml:space="preserve"> Fuseaux horaires = </w:t>
      </w:r>
      <w:r w:rsidRPr="004F1824">
        <w:t>L’heure dans le monde par rapport à UTC.</w:t>
      </w:r>
    </w:p>
    <w:p w14:paraId="2A4DC8A6" w14:textId="61CDAFBB" w:rsidR="009B5EF4" w:rsidRDefault="005A27B7" w:rsidP="00DC564C">
      <w:r>
        <w:rPr>
          <w:rStyle w:val="Appelnotedebasdep"/>
        </w:rPr>
        <w:footnoteReference w:id="1"/>
      </w:r>
    </w:p>
    <w:p w14:paraId="2ADB7E63" w14:textId="77777777" w:rsidR="004D6D38" w:rsidRPr="00DC564C" w:rsidRDefault="004D6D38" w:rsidP="00DC564C"/>
    <w:p w14:paraId="6AAF5499" w14:textId="5A1B533F" w:rsidR="009D1CA2" w:rsidRDefault="001D391F" w:rsidP="001D391F">
      <w:pPr>
        <w:pStyle w:val="Titre2"/>
      </w:pPr>
      <w:bookmarkStart w:id="2" w:name="_Toc107480096"/>
      <w:r w:rsidRPr="001D391F">
        <w:t>Décalage du fuseau</w:t>
      </w:r>
      <w:r>
        <w:t xml:space="preserve"> horaire</w:t>
      </w:r>
      <w:r w:rsidRPr="001D391F">
        <w:t xml:space="preserve"> par rapport à UTC</w:t>
      </w:r>
      <w:bookmarkEnd w:id="2"/>
    </w:p>
    <w:p w14:paraId="51F3D660" w14:textId="7D430332" w:rsidR="005F73F2" w:rsidRDefault="005F73F2" w:rsidP="001D391F">
      <w:r w:rsidRPr="005F73F2">
        <w:t xml:space="preserve">De façon simple, un fuseau horaire peut être écrit sous la </w:t>
      </w:r>
      <w:r w:rsidRPr="005F73F2">
        <w:rPr>
          <w:b/>
          <w:bCs/>
        </w:rPr>
        <w:t>forme UTC+X ou UTC-Y, où « X » et « Y »</w:t>
      </w:r>
      <w:r w:rsidRPr="005F73F2">
        <w:t xml:space="preserve"> </w:t>
      </w:r>
      <w:r w:rsidRPr="005F73F2">
        <w:rPr>
          <w:b/>
          <w:bCs/>
        </w:rPr>
        <w:t>représentent le décalage du fuseau par rapport à UTC</w:t>
      </w:r>
      <w:r>
        <w:rPr>
          <w:rStyle w:val="Appelnotedebasdep"/>
          <w:b/>
          <w:bCs/>
        </w:rPr>
        <w:footnoteReference w:id="2"/>
      </w:r>
      <w:r w:rsidRPr="005F73F2">
        <w:rPr>
          <w:b/>
          <w:bCs/>
        </w:rPr>
        <w:t>.</w:t>
      </w:r>
      <w:r w:rsidRPr="005F73F2">
        <w:t xml:space="preserve"> </w:t>
      </w:r>
    </w:p>
    <w:p w14:paraId="65558EF2" w14:textId="63050092" w:rsidR="001D391F" w:rsidRPr="001D391F" w:rsidRDefault="005F73F2" w:rsidP="001D391F">
      <w:r w:rsidRPr="005F73F2">
        <w:t>Les exemples suivants donnent des exemples de variation de l'heure locale suivant plusieurs fuseaux horaires lorsqu'il est 12:00 UTC et en hiver :</w:t>
      </w:r>
    </w:p>
    <w:p w14:paraId="1B793FA0" w14:textId="77777777" w:rsidR="005F73F2" w:rsidRDefault="005F73F2" w:rsidP="005F73F2">
      <w:r>
        <w:t xml:space="preserve">    Los Angeles, États-Unis (UTC-8) : 04:00</w:t>
      </w:r>
    </w:p>
    <w:p w14:paraId="158A91E1" w14:textId="77777777" w:rsidR="005F73F2" w:rsidRDefault="005F73F2" w:rsidP="005F73F2">
      <w:r>
        <w:t xml:space="preserve">    Chicago, États-Unis (UTC-6) : 06:00</w:t>
      </w:r>
    </w:p>
    <w:p w14:paraId="000B136C" w14:textId="77777777" w:rsidR="005F73F2" w:rsidRDefault="005F73F2" w:rsidP="005F73F2">
      <w:r>
        <w:t xml:space="preserve">    New York, États-Unis (UTC-5) : 07:00</w:t>
      </w:r>
    </w:p>
    <w:p w14:paraId="43F4CFEE" w14:textId="77777777" w:rsidR="005F73F2" w:rsidRDefault="005F73F2" w:rsidP="005F73F2">
      <w:r>
        <w:t xml:space="preserve">    Halifax, Canada (UTC-4) : 08:00</w:t>
      </w:r>
    </w:p>
    <w:p w14:paraId="21D9B20F" w14:textId="77777777" w:rsidR="005F73F2" w:rsidRDefault="005F73F2" w:rsidP="005F73F2">
      <w:r>
        <w:t xml:space="preserve">    Londres, Royaume-Uni (UTC±0) : 12:00</w:t>
      </w:r>
    </w:p>
    <w:p w14:paraId="3790AD56" w14:textId="77777777" w:rsidR="005F73F2" w:rsidRDefault="005F73F2" w:rsidP="005F73F2">
      <w:r>
        <w:lastRenderedPageBreak/>
        <w:t xml:space="preserve">    Stockholm, Suède (UTC+1) : 13:00</w:t>
      </w:r>
    </w:p>
    <w:p w14:paraId="44568572" w14:textId="77777777" w:rsidR="005F73F2" w:rsidRDefault="005F73F2" w:rsidP="005F73F2">
      <w:r>
        <w:t xml:space="preserve">    Le Cap, Afrique du Sud (UTC+2) : 14:00</w:t>
      </w:r>
    </w:p>
    <w:p w14:paraId="464A5203" w14:textId="77777777" w:rsidR="005F73F2" w:rsidRDefault="005F73F2" w:rsidP="005F73F2">
      <w:r>
        <w:t xml:space="preserve">    Mysore, Inde (UTC+5:30) : 17:30</w:t>
      </w:r>
    </w:p>
    <w:p w14:paraId="2C3910A3" w14:textId="77777777" w:rsidR="005F73F2" w:rsidRDefault="005F73F2" w:rsidP="005F73F2">
      <w:r>
        <w:t xml:space="preserve">    Katmandou, Népal (UTC+5:45) : 17:45</w:t>
      </w:r>
    </w:p>
    <w:p w14:paraId="24400500" w14:textId="77777777" w:rsidR="005F73F2" w:rsidRDefault="005F73F2" w:rsidP="005F73F2">
      <w:r>
        <w:t xml:space="preserve">    Séoul, Corée du Sud (UTC+9) : 21:00</w:t>
      </w:r>
    </w:p>
    <w:p w14:paraId="35FADF36" w14:textId="46544D37" w:rsidR="001D391F" w:rsidRDefault="005F73F2" w:rsidP="005F73F2">
      <w:r>
        <w:t xml:space="preserve">    Melbourne, Australie (UTC+10) : 22:00</w:t>
      </w:r>
    </w:p>
    <w:p w14:paraId="2B231E02" w14:textId="5C249D1D" w:rsidR="005F73F2" w:rsidRDefault="00F67E65" w:rsidP="00E87947">
      <w:pPr>
        <w:pStyle w:val="Titre3"/>
      </w:pPr>
      <w:bookmarkStart w:id="3" w:name="_Toc107480097"/>
      <w:r>
        <w:t>Pour une l</w:t>
      </w:r>
      <w:r w:rsidRPr="00F67E65">
        <w:t>iste</w:t>
      </w:r>
      <w:r>
        <w:t xml:space="preserve"> </w:t>
      </w:r>
      <w:r w:rsidRPr="00F67E65">
        <w:t>des décalages UTC</w:t>
      </w:r>
      <w:bookmarkEnd w:id="3"/>
    </w:p>
    <w:p w14:paraId="7FAE2CB4" w14:textId="357FD49C" w:rsidR="00E87947" w:rsidRDefault="00BF22FA" w:rsidP="005F73F2">
      <w:hyperlink r:id="rId9" w:anchor="List_of_UTC_offsets" w:history="1">
        <w:r w:rsidR="00E87947" w:rsidRPr="00AB5C3C">
          <w:rPr>
            <w:rStyle w:val="Lienhypertexte"/>
          </w:rPr>
          <w:t>https://en.wikipedia.org/wiki/Time_zone#List_of_UTC_offsets</w:t>
        </w:r>
      </w:hyperlink>
    </w:p>
    <w:p w14:paraId="59679C5F" w14:textId="5CEDD801" w:rsidR="00E87947" w:rsidRDefault="00E87947" w:rsidP="00E87947">
      <w:pPr>
        <w:pStyle w:val="Titre3"/>
      </w:pPr>
      <w:bookmarkStart w:id="4" w:name="_Toc107480098"/>
      <w:r>
        <w:t>Pour une l</w:t>
      </w:r>
      <w:r w:rsidRPr="00F67E65">
        <w:t>iste</w:t>
      </w:r>
      <w:r>
        <w:t xml:space="preserve"> </w:t>
      </w:r>
      <w:r w:rsidRPr="00E87947">
        <w:rPr>
          <w:b/>
          <w:bCs/>
        </w:rPr>
        <w:t>exhaustive</w:t>
      </w:r>
      <w:r w:rsidRPr="00F67E65">
        <w:t xml:space="preserve"> des décalages UTC</w:t>
      </w:r>
      <w:bookmarkEnd w:id="4"/>
    </w:p>
    <w:p w14:paraId="19F583F6" w14:textId="79C6D885" w:rsidR="00F67E65" w:rsidRDefault="00BF22FA" w:rsidP="005F73F2">
      <w:hyperlink r:id="rId10" w:history="1">
        <w:r w:rsidR="00F67E65" w:rsidRPr="00AB5C3C">
          <w:rPr>
            <w:rStyle w:val="Lienhypertexte"/>
          </w:rPr>
          <w:t>https://en.wikipedia.org/wiki/List_of_UTC_offsets</w:t>
        </w:r>
      </w:hyperlink>
    </w:p>
    <w:p w14:paraId="613EF234" w14:textId="680069CE" w:rsidR="00F67E65" w:rsidRDefault="00F67E65" w:rsidP="005F73F2"/>
    <w:p w14:paraId="72E7F68C" w14:textId="24981FB9" w:rsidR="00F67E65" w:rsidRDefault="00F62185" w:rsidP="00F62185">
      <w:pPr>
        <w:pStyle w:val="Titre1"/>
      </w:pPr>
      <w:bookmarkStart w:id="5" w:name="_Toc107480099"/>
      <w:r w:rsidRPr="00F62185">
        <w:t>Package java.time</w:t>
      </w:r>
      <w:bookmarkEnd w:id="5"/>
    </w:p>
    <w:p w14:paraId="6917F770" w14:textId="5A5067E0" w:rsidR="004C4635" w:rsidRDefault="004C4635" w:rsidP="004C4635">
      <w:r w:rsidRPr="004C4635">
        <w:t>L'API principale pour les dates, les heures, les instants et les durées.</w:t>
      </w:r>
    </w:p>
    <w:p w14:paraId="7FD70CEE" w14:textId="77777777" w:rsidR="004C4635" w:rsidRDefault="004C4635" w:rsidP="004C4635">
      <w:r>
        <w:t xml:space="preserve">Les classes définies ici représentent les principaux concepts date-heure, y compris les instants, les durées, les dates, les heures, les </w:t>
      </w:r>
      <w:r w:rsidRPr="004C4635">
        <w:rPr>
          <w:b/>
          <w:bCs/>
        </w:rPr>
        <w:t>fuseaux horaires</w:t>
      </w:r>
      <w:r>
        <w:t xml:space="preserve"> et les périodes. </w:t>
      </w:r>
    </w:p>
    <w:p w14:paraId="01F95141" w14:textId="59ADE92B" w:rsidR="004C4635" w:rsidRPr="004C4635" w:rsidRDefault="004C4635" w:rsidP="004C4635">
      <w:r>
        <w:t>Ils sont basés sur le système de calendrier ISO, qui est le calendrier mondial de facto suivant les règles proleptiques grégoriennes. Toutes les classes sont immuables et thread-</w:t>
      </w:r>
      <w:proofErr w:type="spellStart"/>
      <w:r>
        <w:t>safe</w:t>
      </w:r>
      <w:proofErr w:type="spellEnd"/>
      <w:r>
        <w:t>.</w:t>
      </w:r>
    </w:p>
    <w:p w14:paraId="05C03446" w14:textId="77777777" w:rsidR="00C81A86" w:rsidRDefault="00C81A86" w:rsidP="00C81A86">
      <w:pPr>
        <w:pStyle w:val="Titre2"/>
      </w:pPr>
      <w:bookmarkStart w:id="6" w:name="_Toc107480100"/>
      <w:r>
        <w:t>Classes du Package java.time</w:t>
      </w:r>
      <w:bookmarkEnd w:id="6"/>
    </w:p>
    <w:tbl>
      <w:tblPr>
        <w:tblStyle w:val="Grilledutableau"/>
        <w:tblW w:w="9441" w:type="dxa"/>
        <w:tblLook w:val="04A0" w:firstRow="1" w:lastRow="0" w:firstColumn="1" w:lastColumn="0" w:noHBand="0" w:noVBand="1"/>
      </w:tblPr>
      <w:tblGrid>
        <w:gridCol w:w="549"/>
        <w:gridCol w:w="1910"/>
        <w:gridCol w:w="7249"/>
      </w:tblGrid>
      <w:tr w:rsidR="00A77394" w:rsidRPr="00A77394" w14:paraId="4C731DD0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5170C68F" w14:textId="32788BF7" w:rsidR="00A77394" w:rsidRPr="00A77394" w:rsidRDefault="00A77394" w:rsidP="00A77394">
            <w:pPr>
              <w:rPr>
                <w:b/>
                <w:bCs/>
              </w:rPr>
            </w:pPr>
            <w:r w:rsidRPr="00A77394">
              <w:rPr>
                <w:b/>
                <w:bCs/>
              </w:rPr>
              <w:t>Id</w:t>
            </w:r>
          </w:p>
        </w:tc>
        <w:tc>
          <w:tcPr>
            <w:tcW w:w="1643" w:type="dxa"/>
            <w:noWrap/>
            <w:hideMark/>
          </w:tcPr>
          <w:p w14:paraId="6E7E3915" w14:textId="77777777" w:rsidR="00A77394" w:rsidRPr="00A77394" w:rsidRDefault="00A77394" w:rsidP="00A77394">
            <w:pPr>
              <w:rPr>
                <w:b/>
                <w:bCs/>
              </w:rPr>
            </w:pPr>
            <w:r w:rsidRPr="00A77394">
              <w:rPr>
                <w:b/>
                <w:bCs/>
              </w:rPr>
              <w:t>Class</w:t>
            </w:r>
          </w:p>
        </w:tc>
        <w:tc>
          <w:tcPr>
            <w:tcW w:w="7249" w:type="dxa"/>
            <w:noWrap/>
            <w:hideMark/>
          </w:tcPr>
          <w:p w14:paraId="7B60D25C" w14:textId="77777777" w:rsidR="00A77394" w:rsidRPr="00A77394" w:rsidRDefault="00A77394" w:rsidP="00A77394">
            <w:pPr>
              <w:rPr>
                <w:b/>
                <w:bCs/>
              </w:rPr>
            </w:pPr>
            <w:r w:rsidRPr="00A77394">
              <w:rPr>
                <w:b/>
                <w:bCs/>
              </w:rPr>
              <w:t>Description</w:t>
            </w:r>
          </w:p>
        </w:tc>
      </w:tr>
      <w:tr w:rsidR="00A77394" w:rsidRPr="00F405B8" w14:paraId="23F12E74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774BA148" w14:textId="77777777" w:rsidR="00A77394" w:rsidRPr="00A77394" w:rsidRDefault="00A77394" w:rsidP="00A77394">
            <w:r w:rsidRPr="00A77394">
              <w:t>1</w:t>
            </w:r>
          </w:p>
        </w:tc>
        <w:tc>
          <w:tcPr>
            <w:tcW w:w="1643" w:type="dxa"/>
            <w:noWrap/>
            <w:hideMark/>
          </w:tcPr>
          <w:p w14:paraId="2B773680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Clock</w:t>
            </w:r>
            <w:proofErr w:type="spellEnd"/>
          </w:p>
        </w:tc>
        <w:tc>
          <w:tcPr>
            <w:tcW w:w="7249" w:type="dxa"/>
            <w:noWrap/>
            <w:hideMark/>
          </w:tcPr>
          <w:p w14:paraId="1772A358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clock providing access to the current instant, date and time using a time-zone.</w:t>
            </w:r>
          </w:p>
        </w:tc>
      </w:tr>
      <w:tr w:rsidR="00A77394" w:rsidRPr="00F405B8" w14:paraId="1ACF634B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768FD68E" w14:textId="77777777" w:rsidR="00A77394" w:rsidRPr="00A77394" w:rsidRDefault="00A77394" w:rsidP="00A77394">
            <w:r w:rsidRPr="00A77394">
              <w:t>2</w:t>
            </w:r>
          </w:p>
        </w:tc>
        <w:tc>
          <w:tcPr>
            <w:tcW w:w="1643" w:type="dxa"/>
            <w:noWrap/>
            <w:hideMark/>
          </w:tcPr>
          <w:p w14:paraId="0726EB31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Duration</w:t>
            </w:r>
          </w:p>
        </w:tc>
        <w:tc>
          <w:tcPr>
            <w:tcW w:w="7249" w:type="dxa"/>
            <w:noWrap/>
            <w:hideMark/>
          </w:tcPr>
          <w:p w14:paraId="7B1975F6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time-based amount of time, such as '34.5 seconds'.</w:t>
            </w:r>
          </w:p>
        </w:tc>
      </w:tr>
      <w:tr w:rsidR="00A77394" w:rsidRPr="00F405B8" w14:paraId="661AE28B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2120F0B7" w14:textId="77777777" w:rsidR="00A77394" w:rsidRPr="00A77394" w:rsidRDefault="00A77394" w:rsidP="00A77394">
            <w:r w:rsidRPr="00A77394">
              <w:t>3</w:t>
            </w:r>
          </w:p>
        </w:tc>
        <w:tc>
          <w:tcPr>
            <w:tcW w:w="1643" w:type="dxa"/>
            <w:noWrap/>
            <w:hideMark/>
          </w:tcPr>
          <w:p w14:paraId="07BF665D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Instant</w:t>
            </w:r>
          </w:p>
        </w:tc>
        <w:tc>
          <w:tcPr>
            <w:tcW w:w="7249" w:type="dxa"/>
            <w:noWrap/>
            <w:hideMark/>
          </w:tcPr>
          <w:p w14:paraId="54C6B502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An instantaneous point on the time-line.</w:t>
            </w:r>
          </w:p>
        </w:tc>
      </w:tr>
      <w:tr w:rsidR="00A77394" w:rsidRPr="00F405B8" w14:paraId="65FE555A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3071E004" w14:textId="77777777" w:rsidR="00A77394" w:rsidRPr="00A77394" w:rsidRDefault="00A77394" w:rsidP="00A77394">
            <w:r w:rsidRPr="00A77394">
              <w:t>4</w:t>
            </w:r>
          </w:p>
        </w:tc>
        <w:tc>
          <w:tcPr>
            <w:tcW w:w="1643" w:type="dxa"/>
            <w:noWrap/>
            <w:hideMark/>
          </w:tcPr>
          <w:p w14:paraId="1BABB40D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LocalDate</w:t>
            </w:r>
            <w:proofErr w:type="spellEnd"/>
          </w:p>
        </w:tc>
        <w:tc>
          <w:tcPr>
            <w:tcW w:w="7249" w:type="dxa"/>
            <w:noWrap/>
            <w:hideMark/>
          </w:tcPr>
          <w:p w14:paraId="25270BD9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date without a time-zone in the ISO-8601 calendar system, such as 2007-12-03.</w:t>
            </w:r>
          </w:p>
        </w:tc>
      </w:tr>
      <w:tr w:rsidR="00A77394" w:rsidRPr="00F405B8" w14:paraId="08719A2A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691D4F82" w14:textId="77777777" w:rsidR="00A77394" w:rsidRPr="00A77394" w:rsidRDefault="00A77394" w:rsidP="00A77394">
            <w:r w:rsidRPr="00A77394">
              <w:t>5</w:t>
            </w:r>
          </w:p>
        </w:tc>
        <w:tc>
          <w:tcPr>
            <w:tcW w:w="1643" w:type="dxa"/>
            <w:noWrap/>
            <w:hideMark/>
          </w:tcPr>
          <w:p w14:paraId="24802B0F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LocalDateTime</w:t>
            </w:r>
            <w:proofErr w:type="spellEnd"/>
          </w:p>
        </w:tc>
        <w:tc>
          <w:tcPr>
            <w:tcW w:w="7249" w:type="dxa"/>
            <w:noWrap/>
            <w:hideMark/>
          </w:tcPr>
          <w:p w14:paraId="6400A973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date-time without a time-zone in the ISO-8601 calendar system, such as 2007-12-03T10:15:30.</w:t>
            </w:r>
          </w:p>
        </w:tc>
      </w:tr>
      <w:tr w:rsidR="00A77394" w:rsidRPr="00F405B8" w14:paraId="06912A0A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0933FAA1" w14:textId="77777777" w:rsidR="00A77394" w:rsidRPr="00A77394" w:rsidRDefault="00A77394" w:rsidP="00A77394">
            <w:r w:rsidRPr="00A77394">
              <w:t>6</w:t>
            </w:r>
          </w:p>
        </w:tc>
        <w:tc>
          <w:tcPr>
            <w:tcW w:w="1643" w:type="dxa"/>
            <w:noWrap/>
            <w:hideMark/>
          </w:tcPr>
          <w:p w14:paraId="2A229CE6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LocalTime</w:t>
            </w:r>
            <w:proofErr w:type="spellEnd"/>
          </w:p>
        </w:tc>
        <w:tc>
          <w:tcPr>
            <w:tcW w:w="7249" w:type="dxa"/>
            <w:noWrap/>
            <w:hideMark/>
          </w:tcPr>
          <w:p w14:paraId="0CE9F60E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time without a time-zone in the ISO-8601 calendar system, such as 10:15:30.</w:t>
            </w:r>
          </w:p>
        </w:tc>
      </w:tr>
      <w:tr w:rsidR="00A77394" w:rsidRPr="00F405B8" w14:paraId="50921AAD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0A0688E5" w14:textId="77777777" w:rsidR="00A77394" w:rsidRPr="00A77394" w:rsidRDefault="00A77394" w:rsidP="00A77394">
            <w:r w:rsidRPr="00A77394">
              <w:t>7</w:t>
            </w:r>
          </w:p>
        </w:tc>
        <w:tc>
          <w:tcPr>
            <w:tcW w:w="1643" w:type="dxa"/>
            <w:noWrap/>
            <w:hideMark/>
          </w:tcPr>
          <w:p w14:paraId="37BE62B4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MonthDay</w:t>
            </w:r>
            <w:proofErr w:type="spellEnd"/>
          </w:p>
        </w:tc>
        <w:tc>
          <w:tcPr>
            <w:tcW w:w="7249" w:type="dxa"/>
            <w:noWrap/>
            <w:hideMark/>
          </w:tcPr>
          <w:p w14:paraId="1DDD5EFF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month-day in the ISO-8601 calendar system, such as --12-03.</w:t>
            </w:r>
          </w:p>
        </w:tc>
      </w:tr>
      <w:tr w:rsidR="00A77394" w:rsidRPr="00F405B8" w14:paraId="1CC5C068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101647FA" w14:textId="77777777" w:rsidR="00A77394" w:rsidRPr="00A77394" w:rsidRDefault="00A77394" w:rsidP="00A77394">
            <w:r w:rsidRPr="00A77394">
              <w:t>8</w:t>
            </w:r>
          </w:p>
        </w:tc>
        <w:tc>
          <w:tcPr>
            <w:tcW w:w="1643" w:type="dxa"/>
            <w:noWrap/>
            <w:hideMark/>
          </w:tcPr>
          <w:p w14:paraId="41D3EF3A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OffsetDateTime</w:t>
            </w:r>
            <w:proofErr w:type="spellEnd"/>
          </w:p>
        </w:tc>
        <w:tc>
          <w:tcPr>
            <w:tcW w:w="7249" w:type="dxa"/>
            <w:noWrap/>
            <w:hideMark/>
          </w:tcPr>
          <w:p w14:paraId="7A8D60C1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date-time with an offset from UTC/Greenwich in the ISO-8601 calendar system, such as 2007-12-03T10:15:30+01:00.</w:t>
            </w:r>
          </w:p>
        </w:tc>
      </w:tr>
      <w:tr w:rsidR="00A77394" w:rsidRPr="00F405B8" w14:paraId="5FBEF03B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697305A9" w14:textId="77777777" w:rsidR="00A77394" w:rsidRPr="00A77394" w:rsidRDefault="00A77394" w:rsidP="00A77394">
            <w:r w:rsidRPr="00A77394">
              <w:t>9</w:t>
            </w:r>
          </w:p>
        </w:tc>
        <w:tc>
          <w:tcPr>
            <w:tcW w:w="1643" w:type="dxa"/>
            <w:noWrap/>
            <w:hideMark/>
          </w:tcPr>
          <w:p w14:paraId="7CAD00DA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OffsetTime</w:t>
            </w:r>
            <w:proofErr w:type="spellEnd"/>
          </w:p>
        </w:tc>
        <w:tc>
          <w:tcPr>
            <w:tcW w:w="7249" w:type="dxa"/>
            <w:noWrap/>
            <w:hideMark/>
          </w:tcPr>
          <w:p w14:paraId="1406B0F2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time with an offset from UTC/Greenwich in the ISO-8601 calendar system, such as 10:15:30+01:00.</w:t>
            </w:r>
          </w:p>
        </w:tc>
      </w:tr>
      <w:tr w:rsidR="00A77394" w:rsidRPr="00F405B8" w14:paraId="26EBB8E2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3B12E9BD" w14:textId="77777777" w:rsidR="00A77394" w:rsidRPr="00A77394" w:rsidRDefault="00A77394" w:rsidP="00A77394">
            <w:r w:rsidRPr="00A77394">
              <w:t>10</w:t>
            </w:r>
          </w:p>
        </w:tc>
        <w:tc>
          <w:tcPr>
            <w:tcW w:w="1643" w:type="dxa"/>
            <w:noWrap/>
            <w:hideMark/>
          </w:tcPr>
          <w:p w14:paraId="5F9DDD7C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Period</w:t>
            </w:r>
            <w:proofErr w:type="spellEnd"/>
          </w:p>
        </w:tc>
        <w:tc>
          <w:tcPr>
            <w:tcW w:w="7249" w:type="dxa"/>
            <w:noWrap/>
            <w:hideMark/>
          </w:tcPr>
          <w:p w14:paraId="4646D87B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date-based amount of time in the ISO-8601 calendar system, such as '2 years, 3 months and 4 days'.</w:t>
            </w:r>
          </w:p>
        </w:tc>
      </w:tr>
      <w:tr w:rsidR="00A77394" w:rsidRPr="00F405B8" w14:paraId="00EC9676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3C20738B" w14:textId="77777777" w:rsidR="00A77394" w:rsidRPr="00A77394" w:rsidRDefault="00A77394" w:rsidP="00A77394">
            <w:r w:rsidRPr="00A77394">
              <w:t>11</w:t>
            </w:r>
          </w:p>
        </w:tc>
        <w:tc>
          <w:tcPr>
            <w:tcW w:w="1643" w:type="dxa"/>
            <w:noWrap/>
            <w:hideMark/>
          </w:tcPr>
          <w:p w14:paraId="43FD733D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Year</w:t>
            </w:r>
            <w:proofErr w:type="spellEnd"/>
          </w:p>
        </w:tc>
        <w:tc>
          <w:tcPr>
            <w:tcW w:w="7249" w:type="dxa"/>
            <w:noWrap/>
            <w:hideMark/>
          </w:tcPr>
          <w:p w14:paraId="6D3AB988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year in the ISO-8601 calendar system, such as 2007.</w:t>
            </w:r>
          </w:p>
        </w:tc>
      </w:tr>
      <w:tr w:rsidR="00A77394" w:rsidRPr="00F405B8" w14:paraId="4B57E5B5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0F54F0AE" w14:textId="77777777" w:rsidR="00A77394" w:rsidRPr="00A77394" w:rsidRDefault="00A77394" w:rsidP="00A77394">
            <w:r w:rsidRPr="00A77394">
              <w:lastRenderedPageBreak/>
              <w:t>12</w:t>
            </w:r>
          </w:p>
        </w:tc>
        <w:tc>
          <w:tcPr>
            <w:tcW w:w="1643" w:type="dxa"/>
            <w:noWrap/>
            <w:hideMark/>
          </w:tcPr>
          <w:p w14:paraId="48A20573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YearMonth</w:t>
            </w:r>
            <w:proofErr w:type="spellEnd"/>
          </w:p>
        </w:tc>
        <w:tc>
          <w:tcPr>
            <w:tcW w:w="7249" w:type="dxa"/>
            <w:noWrap/>
            <w:hideMark/>
          </w:tcPr>
          <w:p w14:paraId="0AB7E1A3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year-month in the ISO-8601 calendar system, such as 2007-12.</w:t>
            </w:r>
          </w:p>
        </w:tc>
      </w:tr>
      <w:tr w:rsidR="00A77394" w:rsidRPr="00F405B8" w14:paraId="691C87AF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06143323" w14:textId="77777777" w:rsidR="00A77394" w:rsidRPr="00A77394" w:rsidRDefault="00A77394" w:rsidP="00A77394">
            <w:r w:rsidRPr="00A77394">
              <w:t>13</w:t>
            </w:r>
          </w:p>
        </w:tc>
        <w:tc>
          <w:tcPr>
            <w:tcW w:w="1643" w:type="dxa"/>
            <w:noWrap/>
            <w:hideMark/>
          </w:tcPr>
          <w:p w14:paraId="4FFA8C26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ZonedDateTime</w:t>
            </w:r>
            <w:proofErr w:type="spellEnd"/>
          </w:p>
        </w:tc>
        <w:tc>
          <w:tcPr>
            <w:tcW w:w="7249" w:type="dxa"/>
            <w:noWrap/>
            <w:hideMark/>
          </w:tcPr>
          <w:p w14:paraId="59DF5DC0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date-time with a time-zone in the ISO-8601 calendar system, such as 2007-12-03T10:15:30+01:00 Europe/Paris.</w:t>
            </w:r>
          </w:p>
        </w:tc>
      </w:tr>
      <w:tr w:rsidR="00A77394" w:rsidRPr="00F405B8" w14:paraId="23B7951C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068E24DC" w14:textId="77777777" w:rsidR="00A77394" w:rsidRPr="00A77394" w:rsidRDefault="00A77394" w:rsidP="00A77394">
            <w:r w:rsidRPr="00A77394">
              <w:t>14</w:t>
            </w:r>
          </w:p>
        </w:tc>
        <w:tc>
          <w:tcPr>
            <w:tcW w:w="1643" w:type="dxa"/>
            <w:noWrap/>
            <w:hideMark/>
          </w:tcPr>
          <w:p w14:paraId="1628CF0F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ZoneId</w:t>
            </w:r>
          </w:p>
        </w:tc>
        <w:tc>
          <w:tcPr>
            <w:tcW w:w="7249" w:type="dxa"/>
            <w:noWrap/>
            <w:hideMark/>
          </w:tcPr>
          <w:p w14:paraId="369C42B3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time-zone ID, such as Europe/Paris.</w:t>
            </w:r>
          </w:p>
        </w:tc>
      </w:tr>
      <w:tr w:rsidR="00A77394" w:rsidRPr="00F405B8" w14:paraId="253F797D" w14:textId="77777777" w:rsidTr="000F1932">
        <w:trPr>
          <w:trHeight w:val="291"/>
        </w:trPr>
        <w:tc>
          <w:tcPr>
            <w:tcW w:w="549" w:type="dxa"/>
            <w:noWrap/>
            <w:hideMark/>
          </w:tcPr>
          <w:p w14:paraId="54E022F8" w14:textId="77777777" w:rsidR="00A77394" w:rsidRPr="00A77394" w:rsidRDefault="00A77394" w:rsidP="00A77394">
            <w:r w:rsidRPr="00A77394">
              <w:t>15</w:t>
            </w:r>
          </w:p>
        </w:tc>
        <w:tc>
          <w:tcPr>
            <w:tcW w:w="1643" w:type="dxa"/>
            <w:noWrap/>
            <w:hideMark/>
          </w:tcPr>
          <w:p w14:paraId="35AA6F18" w14:textId="77777777" w:rsidR="00A77394" w:rsidRPr="00A8581C" w:rsidRDefault="00A77394" w:rsidP="00A77394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</w:pPr>
            <w:proofErr w:type="spellStart"/>
            <w:r w:rsidRPr="00A8581C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</w:rPr>
              <w:t>ZoneOffset</w:t>
            </w:r>
            <w:proofErr w:type="spellEnd"/>
          </w:p>
        </w:tc>
        <w:tc>
          <w:tcPr>
            <w:tcW w:w="7249" w:type="dxa"/>
            <w:noWrap/>
            <w:hideMark/>
          </w:tcPr>
          <w:p w14:paraId="6674ADE1" w14:textId="77777777" w:rsidR="00A77394" w:rsidRPr="00A77394" w:rsidRDefault="00A77394" w:rsidP="00A77394">
            <w:pPr>
              <w:rPr>
                <w:lang w:val="en-US"/>
              </w:rPr>
            </w:pPr>
            <w:r w:rsidRPr="00A77394">
              <w:rPr>
                <w:lang w:val="en-US"/>
              </w:rPr>
              <w:t>A time-zone offset from Greenwich/UTC, such as +02:00.</w:t>
            </w:r>
          </w:p>
        </w:tc>
      </w:tr>
    </w:tbl>
    <w:p w14:paraId="52298762" w14:textId="77777777" w:rsidR="00F62185" w:rsidRPr="00A77394" w:rsidRDefault="00F62185" w:rsidP="005F73F2">
      <w:pPr>
        <w:rPr>
          <w:lang w:val="en-US"/>
        </w:rPr>
      </w:pPr>
    </w:p>
    <w:p w14:paraId="466EE80B" w14:textId="0D1AFE59" w:rsidR="00BC0AB3" w:rsidRPr="004A175B" w:rsidRDefault="00BC0AB3" w:rsidP="00BC0AB3">
      <w:pPr>
        <w:pStyle w:val="Titre1"/>
      </w:pPr>
      <w:bookmarkStart w:id="7" w:name="_Toc107480101"/>
      <w:r w:rsidRPr="004A175B">
        <w:t>ZoneID</w:t>
      </w:r>
      <w:bookmarkEnd w:id="7"/>
    </w:p>
    <w:p w14:paraId="57C5A42C" w14:textId="6B74EE6E" w:rsidR="004B4CEB" w:rsidRPr="004A4046" w:rsidRDefault="004B4CEB" w:rsidP="004B4CEB">
      <w:pPr>
        <w:rPr>
          <w:b/>
          <w:bCs/>
          <w:sz w:val="28"/>
          <w:szCs w:val="28"/>
          <w:lang w:val="en-US"/>
        </w:rPr>
      </w:pPr>
      <w:r w:rsidRPr="004A4046">
        <w:rPr>
          <w:b/>
          <w:bCs/>
          <w:sz w:val="28"/>
          <w:szCs w:val="28"/>
          <w:lang w:val="en-US"/>
        </w:rPr>
        <w:t xml:space="preserve">Class </w:t>
      </w:r>
      <w:proofErr w:type="spellStart"/>
      <w:r w:rsidRPr="004A4046">
        <w:rPr>
          <w:b/>
          <w:bCs/>
          <w:sz w:val="28"/>
          <w:szCs w:val="28"/>
          <w:lang w:val="en-US"/>
        </w:rPr>
        <w:t>ZoneId</w:t>
      </w:r>
      <w:proofErr w:type="spellEnd"/>
    </w:p>
    <w:p w14:paraId="54380992" w14:textId="77777777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 xml:space="preserve">public </w:t>
      </w:r>
      <w:r w:rsidRPr="004B4CEB">
        <w:rPr>
          <w:b/>
          <w:bCs/>
          <w:lang w:val="en-US"/>
        </w:rPr>
        <w:t>abstract</w:t>
      </w:r>
      <w:r w:rsidRPr="004B4CEB">
        <w:rPr>
          <w:lang w:val="en-US"/>
        </w:rPr>
        <w:t xml:space="preserve"> class </w:t>
      </w:r>
      <w:proofErr w:type="spellStart"/>
      <w:r w:rsidRPr="004B4CEB">
        <w:rPr>
          <w:lang w:val="en-US"/>
        </w:rPr>
        <w:t>ZoneId</w:t>
      </w:r>
      <w:proofErr w:type="spellEnd"/>
    </w:p>
    <w:p w14:paraId="04D3FADD" w14:textId="77777777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 xml:space="preserve">extends </w:t>
      </w:r>
      <w:hyperlink r:id="rId11" w:tooltip="class in java.lang" w:history="1">
        <w:r w:rsidRPr="004B4CEB">
          <w:rPr>
            <w:rStyle w:val="Lienhypertexte"/>
            <w:lang w:val="en-US"/>
          </w:rPr>
          <w:t>Object</w:t>
        </w:r>
      </w:hyperlink>
    </w:p>
    <w:p w14:paraId="534B9513" w14:textId="77777777" w:rsidR="004B4CEB" w:rsidRPr="004B4CEB" w:rsidRDefault="004B4CEB" w:rsidP="004B4CEB">
      <w:pPr>
        <w:rPr>
          <w:lang w:val="en-US"/>
        </w:rPr>
      </w:pPr>
      <w:r w:rsidRPr="004B4CEB">
        <w:rPr>
          <w:lang w:val="en-US"/>
        </w:rPr>
        <w:t xml:space="preserve">implements </w:t>
      </w:r>
      <w:hyperlink r:id="rId12" w:tooltip="interface in java.io" w:history="1">
        <w:r w:rsidRPr="004B4CEB">
          <w:rPr>
            <w:rStyle w:val="Lienhypertexte"/>
            <w:lang w:val="en-US"/>
          </w:rPr>
          <w:t>Serializable</w:t>
        </w:r>
      </w:hyperlink>
    </w:p>
    <w:p w14:paraId="15A2DADD" w14:textId="0D70D4DD" w:rsidR="004B4CEB" w:rsidRDefault="004B4CEB" w:rsidP="004B4CEB">
      <w:pPr>
        <w:rPr>
          <w:lang w:val="en-US"/>
        </w:rPr>
      </w:pPr>
      <w:r w:rsidRPr="004B4CEB">
        <w:rPr>
          <w:lang w:val="en-US"/>
        </w:rPr>
        <w:t>A time-zone ID, such as Europe/Paris</w:t>
      </w:r>
      <w:r>
        <w:rPr>
          <w:rStyle w:val="Appelnotedebasdep"/>
          <w:lang w:val="en-US"/>
        </w:rPr>
        <w:footnoteReference w:id="3"/>
      </w:r>
      <w:r w:rsidRPr="004B4CEB">
        <w:rPr>
          <w:lang w:val="en-US"/>
        </w:rPr>
        <w:t xml:space="preserve">. </w:t>
      </w:r>
    </w:p>
    <w:tbl>
      <w:tblPr>
        <w:tblStyle w:val="Grilledutableau"/>
        <w:tblW w:w="9527" w:type="dxa"/>
        <w:tblLook w:val="04A0" w:firstRow="1" w:lastRow="0" w:firstColumn="1" w:lastColumn="0" w:noHBand="0" w:noVBand="1"/>
      </w:tblPr>
      <w:tblGrid>
        <w:gridCol w:w="549"/>
        <w:gridCol w:w="1638"/>
        <w:gridCol w:w="7340"/>
      </w:tblGrid>
      <w:tr w:rsidR="007F69C9" w:rsidRPr="007F69C9" w14:paraId="5C72273D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5703CC8B" w14:textId="76400183" w:rsidR="007F69C9" w:rsidRPr="007F69C9" w:rsidRDefault="007F69C9" w:rsidP="007F69C9">
            <w:pPr>
              <w:rPr>
                <w:b/>
                <w:bCs/>
              </w:rPr>
            </w:pPr>
            <w:r w:rsidRPr="007F69C9">
              <w:rPr>
                <w:b/>
                <w:bCs/>
              </w:rPr>
              <w:t>Id</w:t>
            </w:r>
          </w:p>
        </w:tc>
        <w:tc>
          <w:tcPr>
            <w:tcW w:w="1638" w:type="dxa"/>
            <w:noWrap/>
            <w:hideMark/>
          </w:tcPr>
          <w:p w14:paraId="47CAC863" w14:textId="77777777" w:rsidR="007F69C9" w:rsidRPr="007F69C9" w:rsidRDefault="007F69C9" w:rsidP="007F69C9">
            <w:pPr>
              <w:rPr>
                <w:b/>
                <w:bCs/>
              </w:rPr>
            </w:pPr>
            <w:r w:rsidRPr="007F69C9">
              <w:rPr>
                <w:b/>
                <w:bCs/>
              </w:rPr>
              <w:t>Modifier and Type</w:t>
            </w:r>
          </w:p>
        </w:tc>
        <w:tc>
          <w:tcPr>
            <w:tcW w:w="7340" w:type="dxa"/>
            <w:noWrap/>
            <w:hideMark/>
          </w:tcPr>
          <w:p w14:paraId="49765A47" w14:textId="77777777" w:rsidR="007F69C9" w:rsidRPr="007F69C9" w:rsidRDefault="007F69C9" w:rsidP="007F69C9">
            <w:pPr>
              <w:rPr>
                <w:b/>
                <w:bCs/>
              </w:rPr>
            </w:pPr>
            <w:r w:rsidRPr="007F69C9">
              <w:rPr>
                <w:b/>
                <w:bCs/>
              </w:rPr>
              <w:t>Method and Description</w:t>
            </w:r>
          </w:p>
        </w:tc>
      </w:tr>
      <w:tr w:rsidR="007F69C9" w:rsidRPr="00F405B8" w14:paraId="199926A1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22583A03" w14:textId="1E1D842A" w:rsidR="007F69C9" w:rsidRPr="007F69C9" w:rsidRDefault="00777A95" w:rsidP="007F69C9">
            <w:r>
              <w:t>1</w:t>
            </w:r>
          </w:p>
        </w:tc>
        <w:tc>
          <w:tcPr>
            <w:tcW w:w="1638" w:type="dxa"/>
            <w:noWrap/>
            <w:hideMark/>
          </w:tcPr>
          <w:p w14:paraId="2DB63951" w14:textId="77777777" w:rsidR="007F69C9" w:rsidRPr="007F69C9" w:rsidRDefault="007F69C9" w:rsidP="007F69C9">
            <w:proofErr w:type="spellStart"/>
            <w:r w:rsidRPr="007F69C9">
              <w:t>boolean</w:t>
            </w:r>
            <w:proofErr w:type="spellEnd"/>
          </w:p>
        </w:tc>
        <w:tc>
          <w:tcPr>
            <w:tcW w:w="7340" w:type="dxa"/>
            <w:noWrap/>
            <w:hideMark/>
          </w:tcPr>
          <w:p w14:paraId="07604B2F" w14:textId="77777777" w:rsidR="00730B84" w:rsidRDefault="007F69C9" w:rsidP="007F69C9">
            <w:pPr>
              <w:rPr>
                <w:lang w:val="en-US"/>
              </w:rPr>
            </w:pPr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equals</w:t>
            </w:r>
            <w:r w:rsidRPr="007F69C9">
              <w:rPr>
                <w:lang w:val="en-US"/>
              </w:rPr>
              <w:t>(Object obj)</w:t>
            </w:r>
          </w:p>
          <w:p w14:paraId="42C1A30E" w14:textId="7A54196C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Checks if this time-zone ID is equal to another time-zone ID.</w:t>
            </w:r>
          </w:p>
        </w:tc>
      </w:tr>
      <w:tr w:rsidR="007F69C9" w:rsidRPr="00F405B8" w14:paraId="6EB8DFF3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236BC076" w14:textId="31D38065" w:rsidR="007F69C9" w:rsidRPr="007F69C9" w:rsidRDefault="00777A95" w:rsidP="007F69C9">
            <w:r>
              <w:t>2</w:t>
            </w:r>
          </w:p>
        </w:tc>
        <w:tc>
          <w:tcPr>
            <w:tcW w:w="1638" w:type="dxa"/>
            <w:noWrap/>
            <w:hideMark/>
          </w:tcPr>
          <w:p w14:paraId="77C33DC3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</w:t>
            </w:r>
            <w:proofErr w:type="spellStart"/>
            <w:r w:rsidRPr="007F69C9">
              <w:t>ZoneId</w:t>
            </w:r>
            <w:proofErr w:type="spellEnd"/>
          </w:p>
        </w:tc>
        <w:tc>
          <w:tcPr>
            <w:tcW w:w="7340" w:type="dxa"/>
            <w:noWrap/>
            <w:hideMark/>
          </w:tcPr>
          <w:p w14:paraId="374512D8" w14:textId="77777777" w:rsidR="00730B84" w:rsidRDefault="007F69C9" w:rsidP="007F69C9">
            <w:pPr>
              <w:rPr>
                <w:lang w:val="en-US"/>
              </w:rPr>
            </w:pPr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from</w:t>
            </w:r>
            <w:r w:rsidRPr="007F69C9">
              <w:rPr>
                <w:lang w:val="en-US"/>
              </w:rPr>
              <w:t>(</w:t>
            </w:r>
            <w:proofErr w:type="spellStart"/>
            <w:r w:rsidRPr="007F69C9">
              <w:rPr>
                <w:lang w:val="en-US"/>
              </w:rPr>
              <w:t>TemporalAccessor</w:t>
            </w:r>
            <w:proofErr w:type="spellEnd"/>
            <w:r w:rsidRPr="007F69C9">
              <w:rPr>
                <w:lang w:val="en-US"/>
              </w:rPr>
              <w:t> temporal)</w:t>
            </w:r>
          </w:p>
          <w:p w14:paraId="18256C4F" w14:textId="143102CC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Obtains an instance of </w:t>
            </w:r>
            <w:proofErr w:type="spellStart"/>
            <w:r w:rsidRPr="007F69C9">
              <w:rPr>
                <w:lang w:val="en-US"/>
              </w:rPr>
              <w:t>ZoneId</w:t>
            </w:r>
            <w:proofErr w:type="spellEnd"/>
            <w:r w:rsidRPr="007F69C9">
              <w:rPr>
                <w:lang w:val="en-US"/>
              </w:rPr>
              <w:t xml:space="preserve"> from a temporal object.</w:t>
            </w:r>
          </w:p>
        </w:tc>
      </w:tr>
      <w:tr w:rsidR="007F69C9" w:rsidRPr="00F405B8" w14:paraId="35B86F27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45745188" w14:textId="60EFB751" w:rsidR="007F69C9" w:rsidRPr="007F69C9" w:rsidRDefault="00777A95" w:rsidP="007F69C9">
            <w:r>
              <w:t>3</w:t>
            </w:r>
          </w:p>
        </w:tc>
        <w:tc>
          <w:tcPr>
            <w:tcW w:w="1638" w:type="dxa"/>
            <w:noWrap/>
            <w:hideMark/>
          </w:tcPr>
          <w:p w14:paraId="1A68A9BF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Set&lt;String&gt;</w:t>
            </w:r>
          </w:p>
        </w:tc>
        <w:tc>
          <w:tcPr>
            <w:tcW w:w="7340" w:type="dxa"/>
            <w:noWrap/>
            <w:hideMark/>
          </w:tcPr>
          <w:p w14:paraId="7F4D458B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getAvailableZoneIds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()</w:t>
            </w:r>
          </w:p>
          <w:p w14:paraId="3C44C7F9" w14:textId="6FF0ADED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Gets the set of available zone IDs.</w:t>
            </w:r>
          </w:p>
        </w:tc>
      </w:tr>
      <w:tr w:rsidR="007F69C9" w:rsidRPr="00F405B8" w14:paraId="031B895D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7F8D00E2" w14:textId="4B29B66C" w:rsidR="007F69C9" w:rsidRPr="007F69C9" w:rsidRDefault="00777A95" w:rsidP="007F69C9">
            <w:r>
              <w:t>4</w:t>
            </w:r>
          </w:p>
        </w:tc>
        <w:tc>
          <w:tcPr>
            <w:tcW w:w="1638" w:type="dxa"/>
            <w:noWrap/>
            <w:hideMark/>
          </w:tcPr>
          <w:p w14:paraId="5F67D682" w14:textId="77777777" w:rsidR="007F69C9" w:rsidRPr="007F69C9" w:rsidRDefault="007F69C9" w:rsidP="007F69C9">
            <w:r w:rsidRPr="007F69C9">
              <w:t>String</w:t>
            </w:r>
          </w:p>
        </w:tc>
        <w:tc>
          <w:tcPr>
            <w:tcW w:w="7340" w:type="dxa"/>
            <w:noWrap/>
            <w:hideMark/>
          </w:tcPr>
          <w:p w14:paraId="77BC47CE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getDisplayName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TextStyle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 style, Locale locale) </w:t>
            </w:r>
          </w:p>
          <w:p w14:paraId="2D9D3589" w14:textId="5271EDCA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>Gets the textual representation of the zone, such as 'British Time' or '+02:00'.</w:t>
            </w:r>
          </w:p>
        </w:tc>
      </w:tr>
      <w:tr w:rsidR="007F69C9" w:rsidRPr="00F405B8" w14:paraId="5387C900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527157ED" w14:textId="5DC7CD4C" w:rsidR="007F69C9" w:rsidRPr="007F69C9" w:rsidRDefault="00777A95" w:rsidP="007F69C9">
            <w:r>
              <w:t>5</w:t>
            </w:r>
          </w:p>
        </w:tc>
        <w:tc>
          <w:tcPr>
            <w:tcW w:w="1638" w:type="dxa"/>
            <w:noWrap/>
            <w:hideMark/>
          </w:tcPr>
          <w:p w14:paraId="61470035" w14:textId="77777777" w:rsidR="007F69C9" w:rsidRPr="007F69C9" w:rsidRDefault="007F69C9" w:rsidP="007F69C9">
            <w:r w:rsidRPr="007F69C9">
              <w:t>abstract String</w:t>
            </w:r>
          </w:p>
        </w:tc>
        <w:tc>
          <w:tcPr>
            <w:tcW w:w="7340" w:type="dxa"/>
            <w:noWrap/>
            <w:hideMark/>
          </w:tcPr>
          <w:p w14:paraId="76DBD008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getId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()</w:t>
            </w:r>
          </w:p>
          <w:p w14:paraId="7BDFCB50" w14:textId="0D1B997C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Gets the unique time-zone ID.</w:t>
            </w:r>
          </w:p>
        </w:tc>
      </w:tr>
      <w:tr w:rsidR="007F69C9" w:rsidRPr="00F405B8" w14:paraId="637FB325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1B36F878" w14:textId="23D9E3F3" w:rsidR="007F69C9" w:rsidRPr="007F69C9" w:rsidRDefault="00777A95" w:rsidP="007F69C9">
            <w:r>
              <w:t>6</w:t>
            </w:r>
          </w:p>
        </w:tc>
        <w:tc>
          <w:tcPr>
            <w:tcW w:w="1638" w:type="dxa"/>
            <w:noWrap/>
            <w:hideMark/>
          </w:tcPr>
          <w:p w14:paraId="26E6C38D" w14:textId="77777777" w:rsidR="007F69C9" w:rsidRPr="007F69C9" w:rsidRDefault="007F69C9" w:rsidP="007F69C9">
            <w:r w:rsidRPr="007F69C9">
              <w:t>abstract ZoneRules</w:t>
            </w:r>
          </w:p>
        </w:tc>
        <w:tc>
          <w:tcPr>
            <w:tcW w:w="7340" w:type="dxa"/>
            <w:noWrap/>
            <w:hideMark/>
          </w:tcPr>
          <w:p w14:paraId="5678F4EA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getRules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() </w:t>
            </w:r>
          </w:p>
          <w:p w14:paraId="7DE8B549" w14:textId="69C8C6A1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>Gets the time-zone rules for this ID allowing calculations to be performed.</w:t>
            </w:r>
          </w:p>
        </w:tc>
      </w:tr>
      <w:tr w:rsidR="007F69C9" w:rsidRPr="00F405B8" w14:paraId="2C3E7227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35087593" w14:textId="2A54CF9C" w:rsidR="007F69C9" w:rsidRPr="007F69C9" w:rsidRDefault="00777A95" w:rsidP="007F69C9">
            <w:r>
              <w:t>7</w:t>
            </w:r>
          </w:p>
        </w:tc>
        <w:tc>
          <w:tcPr>
            <w:tcW w:w="1638" w:type="dxa"/>
            <w:noWrap/>
            <w:hideMark/>
          </w:tcPr>
          <w:p w14:paraId="209347CB" w14:textId="77777777" w:rsidR="007F69C9" w:rsidRPr="007F69C9" w:rsidRDefault="007F69C9" w:rsidP="007F69C9">
            <w:proofErr w:type="spellStart"/>
            <w:r w:rsidRPr="007F69C9">
              <w:t>int</w:t>
            </w:r>
            <w:proofErr w:type="spellEnd"/>
          </w:p>
        </w:tc>
        <w:tc>
          <w:tcPr>
            <w:tcW w:w="7340" w:type="dxa"/>
            <w:noWrap/>
            <w:hideMark/>
          </w:tcPr>
          <w:p w14:paraId="572A7875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hashCode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()</w:t>
            </w:r>
          </w:p>
          <w:p w14:paraId="4D3603D9" w14:textId="79589A75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A hash code for this time-zone ID.</w:t>
            </w:r>
          </w:p>
        </w:tc>
      </w:tr>
      <w:tr w:rsidR="007F69C9" w:rsidRPr="00F405B8" w14:paraId="54A8C984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72ADFF3B" w14:textId="1E5B39C9" w:rsidR="007F69C9" w:rsidRPr="007F69C9" w:rsidRDefault="00777A95" w:rsidP="007F69C9">
            <w:r>
              <w:t>8</w:t>
            </w:r>
          </w:p>
        </w:tc>
        <w:tc>
          <w:tcPr>
            <w:tcW w:w="1638" w:type="dxa"/>
            <w:noWrap/>
            <w:hideMark/>
          </w:tcPr>
          <w:p w14:paraId="18257C10" w14:textId="77777777" w:rsidR="007F69C9" w:rsidRPr="007F69C9" w:rsidRDefault="007F69C9" w:rsidP="007F69C9">
            <w:r w:rsidRPr="007F69C9">
              <w:t>ZoneId</w:t>
            </w:r>
          </w:p>
        </w:tc>
        <w:tc>
          <w:tcPr>
            <w:tcW w:w="7340" w:type="dxa"/>
            <w:noWrap/>
            <w:hideMark/>
          </w:tcPr>
          <w:p w14:paraId="4C93FD23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normalized() </w:t>
            </w:r>
          </w:p>
          <w:p w14:paraId="71152E94" w14:textId="135C0762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Normalizes the time-zone ID, returning a </w:t>
            </w:r>
            <w:proofErr w:type="spellStart"/>
            <w:r w:rsidRPr="007F69C9">
              <w:rPr>
                <w:lang w:val="en-US"/>
              </w:rPr>
              <w:t>ZoneOffset</w:t>
            </w:r>
            <w:proofErr w:type="spellEnd"/>
            <w:r w:rsidRPr="007F69C9">
              <w:rPr>
                <w:lang w:val="en-US"/>
              </w:rPr>
              <w:t xml:space="preserve"> where possible.</w:t>
            </w:r>
          </w:p>
        </w:tc>
      </w:tr>
      <w:tr w:rsidR="007F69C9" w:rsidRPr="00F405B8" w14:paraId="4FBEDB51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6A47C091" w14:textId="0F296FCA" w:rsidR="007F69C9" w:rsidRPr="007F69C9" w:rsidRDefault="00777A95" w:rsidP="007F69C9">
            <w:r>
              <w:t>9</w:t>
            </w:r>
          </w:p>
        </w:tc>
        <w:tc>
          <w:tcPr>
            <w:tcW w:w="1638" w:type="dxa"/>
            <w:noWrap/>
            <w:hideMark/>
          </w:tcPr>
          <w:p w14:paraId="5DB35EEE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</w:t>
            </w:r>
            <w:proofErr w:type="spellStart"/>
            <w:r w:rsidRPr="007F69C9">
              <w:t>ZoneId</w:t>
            </w:r>
            <w:proofErr w:type="spellEnd"/>
          </w:p>
        </w:tc>
        <w:tc>
          <w:tcPr>
            <w:tcW w:w="7340" w:type="dxa"/>
            <w:noWrap/>
            <w:hideMark/>
          </w:tcPr>
          <w:p w14:paraId="46F4629A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of(String 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zoneId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) </w:t>
            </w:r>
          </w:p>
          <w:p w14:paraId="454DABA6" w14:textId="64630CF1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Obtains an instance of </w:t>
            </w:r>
            <w:proofErr w:type="spellStart"/>
            <w:r w:rsidRPr="007F69C9">
              <w:rPr>
                <w:lang w:val="en-US"/>
              </w:rPr>
              <w:t>ZoneId</w:t>
            </w:r>
            <w:proofErr w:type="spellEnd"/>
            <w:r w:rsidRPr="007F69C9">
              <w:rPr>
                <w:lang w:val="en-US"/>
              </w:rPr>
              <w:t xml:space="preserve"> from an ID ensuring that the ID is valid and available for use.</w:t>
            </w:r>
          </w:p>
        </w:tc>
      </w:tr>
      <w:tr w:rsidR="007F69C9" w:rsidRPr="00F405B8" w14:paraId="73D9DE9A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67F08E5C" w14:textId="7443F3AB" w:rsidR="007F69C9" w:rsidRPr="007F69C9" w:rsidRDefault="00777A95" w:rsidP="007F69C9">
            <w:r>
              <w:t>10</w:t>
            </w:r>
          </w:p>
        </w:tc>
        <w:tc>
          <w:tcPr>
            <w:tcW w:w="1638" w:type="dxa"/>
            <w:noWrap/>
            <w:hideMark/>
          </w:tcPr>
          <w:p w14:paraId="12925AC2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</w:t>
            </w:r>
            <w:proofErr w:type="spellStart"/>
            <w:r w:rsidRPr="007F69C9">
              <w:t>ZoneId</w:t>
            </w:r>
            <w:proofErr w:type="spellEnd"/>
          </w:p>
        </w:tc>
        <w:tc>
          <w:tcPr>
            <w:tcW w:w="7340" w:type="dxa"/>
            <w:noWrap/>
            <w:hideMark/>
          </w:tcPr>
          <w:p w14:paraId="0AACD233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of(String 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zoneId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, Map&lt;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String,String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&gt; 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aliasMap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)</w:t>
            </w:r>
          </w:p>
          <w:p w14:paraId="13B07735" w14:textId="28777AC0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Obtains an instance of </w:t>
            </w:r>
            <w:proofErr w:type="spellStart"/>
            <w:r w:rsidRPr="007F69C9">
              <w:rPr>
                <w:lang w:val="en-US"/>
              </w:rPr>
              <w:t>ZoneId</w:t>
            </w:r>
            <w:proofErr w:type="spellEnd"/>
            <w:r w:rsidRPr="007F69C9">
              <w:rPr>
                <w:lang w:val="en-US"/>
              </w:rPr>
              <w:t xml:space="preserve"> using its ID using a map of aliases to supplement the standard zone IDs.</w:t>
            </w:r>
          </w:p>
        </w:tc>
      </w:tr>
      <w:tr w:rsidR="007F69C9" w:rsidRPr="00F405B8" w14:paraId="45F1FEB9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083DBC8D" w14:textId="715232F9" w:rsidR="007F69C9" w:rsidRPr="007F69C9" w:rsidRDefault="007F69C9" w:rsidP="007F69C9">
            <w:r w:rsidRPr="007F69C9">
              <w:t>1</w:t>
            </w:r>
            <w:r w:rsidR="00777A95">
              <w:t>1</w:t>
            </w:r>
          </w:p>
        </w:tc>
        <w:tc>
          <w:tcPr>
            <w:tcW w:w="1638" w:type="dxa"/>
            <w:noWrap/>
            <w:hideMark/>
          </w:tcPr>
          <w:p w14:paraId="4377116A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</w:t>
            </w:r>
            <w:proofErr w:type="spellStart"/>
            <w:r w:rsidRPr="007F69C9">
              <w:t>ZoneId</w:t>
            </w:r>
            <w:proofErr w:type="spellEnd"/>
          </w:p>
        </w:tc>
        <w:tc>
          <w:tcPr>
            <w:tcW w:w="7340" w:type="dxa"/>
            <w:noWrap/>
            <w:hideMark/>
          </w:tcPr>
          <w:p w14:paraId="1B64673F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ofOffset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(String prefix, </w:t>
            </w: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ZoneOffset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 offset)</w:t>
            </w:r>
          </w:p>
          <w:p w14:paraId="49E3DF15" w14:textId="230895B8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t xml:space="preserve"> Obtains an instance of </w:t>
            </w:r>
            <w:proofErr w:type="spellStart"/>
            <w:r w:rsidRPr="007F69C9">
              <w:rPr>
                <w:lang w:val="en-US"/>
              </w:rPr>
              <w:t>ZoneId</w:t>
            </w:r>
            <w:proofErr w:type="spellEnd"/>
            <w:r w:rsidRPr="007F69C9">
              <w:rPr>
                <w:lang w:val="en-US"/>
              </w:rPr>
              <w:t xml:space="preserve"> wrapping an offset.</w:t>
            </w:r>
          </w:p>
        </w:tc>
      </w:tr>
      <w:tr w:rsidR="007F69C9" w:rsidRPr="00F405B8" w14:paraId="197F6A17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6FC5CDBB" w14:textId="68E90C59" w:rsidR="007F69C9" w:rsidRPr="007F69C9" w:rsidRDefault="007F69C9" w:rsidP="007F69C9">
            <w:r w:rsidRPr="007F69C9">
              <w:t>1</w:t>
            </w:r>
            <w:r w:rsidR="00777A95">
              <w:t>2</w:t>
            </w:r>
          </w:p>
        </w:tc>
        <w:tc>
          <w:tcPr>
            <w:tcW w:w="1638" w:type="dxa"/>
            <w:noWrap/>
            <w:hideMark/>
          </w:tcPr>
          <w:p w14:paraId="12726690" w14:textId="77777777" w:rsidR="007F69C9" w:rsidRPr="007F69C9" w:rsidRDefault="007F69C9" w:rsidP="007F69C9">
            <w:proofErr w:type="spellStart"/>
            <w:r w:rsidRPr="007F69C9">
              <w:t>static</w:t>
            </w:r>
            <w:proofErr w:type="spellEnd"/>
            <w:r w:rsidRPr="007F69C9">
              <w:t xml:space="preserve"> </w:t>
            </w:r>
            <w:proofErr w:type="spellStart"/>
            <w:r w:rsidRPr="007F69C9">
              <w:t>ZoneId</w:t>
            </w:r>
            <w:proofErr w:type="spellEnd"/>
          </w:p>
        </w:tc>
        <w:tc>
          <w:tcPr>
            <w:tcW w:w="7340" w:type="dxa"/>
            <w:noWrap/>
            <w:hideMark/>
          </w:tcPr>
          <w:p w14:paraId="39D8CC5E" w14:textId="77777777" w:rsidR="00730B84" w:rsidRPr="00730B84" w:rsidRDefault="007F69C9" w:rsidP="007F69C9">
            <w:pPr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systemDefault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()</w:t>
            </w:r>
          </w:p>
          <w:p w14:paraId="49D55DE1" w14:textId="75D9A696" w:rsidR="007F69C9" w:rsidRPr="007F69C9" w:rsidRDefault="007F69C9" w:rsidP="007F69C9">
            <w:pPr>
              <w:rPr>
                <w:lang w:val="en-US"/>
              </w:rPr>
            </w:pPr>
            <w:r w:rsidRPr="007F69C9">
              <w:rPr>
                <w:lang w:val="en-US"/>
              </w:rPr>
              <w:lastRenderedPageBreak/>
              <w:t xml:space="preserve"> Gets the system default time-zone.</w:t>
            </w:r>
          </w:p>
        </w:tc>
      </w:tr>
      <w:tr w:rsidR="007F69C9" w:rsidRPr="00F405B8" w14:paraId="074CF2E9" w14:textId="77777777" w:rsidTr="00E3327C">
        <w:trPr>
          <w:trHeight w:val="291"/>
        </w:trPr>
        <w:tc>
          <w:tcPr>
            <w:tcW w:w="549" w:type="dxa"/>
            <w:noWrap/>
            <w:hideMark/>
          </w:tcPr>
          <w:p w14:paraId="4815B6AB" w14:textId="3C169169" w:rsidR="007F69C9" w:rsidRPr="007F69C9" w:rsidRDefault="007F69C9" w:rsidP="007F69C9">
            <w:r w:rsidRPr="007F69C9">
              <w:lastRenderedPageBreak/>
              <w:t>1</w:t>
            </w:r>
            <w:r w:rsidR="00777A95">
              <w:t>3</w:t>
            </w:r>
          </w:p>
        </w:tc>
        <w:tc>
          <w:tcPr>
            <w:tcW w:w="1638" w:type="dxa"/>
            <w:noWrap/>
            <w:hideMark/>
          </w:tcPr>
          <w:p w14:paraId="040D8E73" w14:textId="77777777" w:rsidR="007F69C9" w:rsidRPr="007F69C9" w:rsidRDefault="007F69C9" w:rsidP="007F69C9">
            <w:r w:rsidRPr="007F69C9">
              <w:t>String</w:t>
            </w:r>
          </w:p>
        </w:tc>
        <w:tc>
          <w:tcPr>
            <w:tcW w:w="7340" w:type="dxa"/>
            <w:noWrap/>
            <w:hideMark/>
          </w:tcPr>
          <w:p w14:paraId="1F7DCF47" w14:textId="77777777" w:rsidR="00730B84" w:rsidRPr="00730B84" w:rsidRDefault="007F69C9" w:rsidP="007F69C9">
            <w:pPr>
              <w:keepNext/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</w:pPr>
            <w:proofErr w:type="spellStart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>toString</w:t>
            </w:r>
            <w:proofErr w:type="spellEnd"/>
            <w:r w:rsidRPr="00730B84">
              <w:rPr>
                <w:rFonts w:ascii="Consolas" w:hAnsi="Consolas"/>
                <w:b/>
                <w:i/>
                <w:iCs/>
                <w:shd w:val="clear" w:color="auto" w:fill="F2F2F2" w:themeFill="background1" w:themeFillShade="F2"/>
                <w:lang w:val="en-US"/>
              </w:rPr>
              <w:t xml:space="preserve">() </w:t>
            </w:r>
          </w:p>
          <w:p w14:paraId="171E7A77" w14:textId="4D250000" w:rsidR="007F69C9" w:rsidRPr="007F69C9" w:rsidRDefault="007F69C9" w:rsidP="007F69C9">
            <w:pPr>
              <w:keepNext/>
              <w:rPr>
                <w:lang w:val="en-US"/>
              </w:rPr>
            </w:pPr>
            <w:r w:rsidRPr="007F69C9">
              <w:rPr>
                <w:lang w:val="en-US"/>
              </w:rPr>
              <w:t>Outputs this zone as a String, using the ID.</w:t>
            </w:r>
          </w:p>
        </w:tc>
      </w:tr>
    </w:tbl>
    <w:p w14:paraId="3CA2E280" w14:textId="4CF68CAB" w:rsidR="00123E9D" w:rsidRPr="007F69C9" w:rsidRDefault="007F69C9" w:rsidP="007F69C9">
      <w:pPr>
        <w:pStyle w:val="Lgende"/>
      </w:pPr>
      <w:r>
        <w:t xml:space="preserve">Tableau </w:t>
      </w:r>
      <w:r w:rsidR="00BF22FA">
        <w:fldChar w:fldCharType="begin"/>
      </w:r>
      <w:r w:rsidR="00BF22FA">
        <w:instrText xml:space="preserve"> SEQ Tableau \* ARABIC </w:instrText>
      </w:r>
      <w:r w:rsidR="00BF22FA">
        <w:fldChar w:fldCharType="separate"/>
      </w:r>
      <w:r>
        <w:rPr>
          <w:noProof/>
        </w:rPr>
        <w:t>1</w:t>
      </w:r>
      <w:r w:rsidR="00BF22FA">
        <w:rPr>
          <w:noProof/>
        </w:rPr>
        <w:fldChar w:fldCharType="end"/>
      </w:r>
      <w:r>
        <w:t xml:space="preserve"> Méthodes de </w:t>
      </w:r>
      <w:r w:rsidRPr="00B66B52">
        <w:t>Class ZoneId</w:t>
      </w:r>
      <w:r>
        <w:rPr>
          <w:rStyle w:val="Appelnotedebasdep"/>
        </w:rPr>
        <w:footnoteReference w:id="4"/>
      </w:r>
    </w:p>
    <w:p w14:paraId="511472C0" w14:textId="77777777" w:rsidR="004B4CEB" w:rsidRPr="007F69C9" w:rsidRDefault="004B4CEB" w:rsidP="00604BE4"/>
    <w:p w14:paraId="7F38A532" w14:textId="57814678" w:rsidR="00BC0AB3" w:rsidRPr="006C6C64" w:rsidRDefault="009F742A" w:rsidP="00800780">
      <w:pPr>
        <w:pStyle w:val="Titre2"/>
      </w:pPr>
      <w:bookmarkStart w:id="8" w:name="_Toc107480102"/>
      <w:r>
        <w:t>U</w:t>
      </w:r>
      <w:r w:rsidR="00724A5A">
        <w:t>tilisation</w:t>
      </w:r>
      <w:r>
        <w:t xml:space="preserve"> de </w:t>
      </w:r>
      <w:r w:rsidRPr="006C6C64">
        <w:t>ZoneId</w:t>
      </w:r>
      <w:bookmarkEnd w:id="8"/>
    </w:p>
    <w:p w14:paraId="59CE8178" w14:textId="1512815D" w:rsidR="00800780" w:rsidRDefault="00B47BE2" w:rsidP="00800780">
      <w:r w:rsidRPr="00B47BE2">
        <w:t xml:space="preserve">La classe ZoneId est utilisée pour identifier un fuseau horaire et fournir les règles de conversion entre </w:t>
      </w:r>
      <w:proofErr w:type="spellStart"/>
      <w:r w:rsidRPr="00B47BE2">
        <w:rPr>
          <w:rFonts w:ascii="Consolas" w:hAnsi="Consolas"/>
          <w:b/>
          <w:i/>
          <w:iCs/>
          <w:shd w:val="clear" w:color="auto" w:fill="F2F2F2" w:themeFill="background1" w:themeFillShade="F2"/>
        </w:rPr>
        <w:t>LocalDateTime</w:t>
      </w:r>
      <w:proofErr w:type="spellEnd"/>
      <w:r w:rsidRPr="00B47BE2">
        <w:t xml:space="preserve"> et </w:t>
      </w:r>
      <w:r w:rsidRPr="00B47BE2">
        <w:rPr>
          <w:rFonts w:ascii="Consolas" w:hAnsi="Consolas"/>
          <w:b/>
          <w:i/>
          <w:iCs/>
          <w:shd w:val="clear" w:color="auto" w:fill="F2F2F2" w:themeFill="background1" w:themeFillShade="F2"/>
        </w:rPr>
        <w:t>Instant</w:t>
      </w:r>
      <w:r w:rsidRPr="00B47BE2">
        <w:t xml:space="preserve">. En termes de </w:t>
      </w:r>
      <w:r w:rsidRPr="00B47BE2">
        <w:rPr>
          <w:b/>
          <w:bCs/>
        </w:rPr>
        <w:t>règles de décalage (offset rules),</w:t>
      </w:r>
      <w:r w:rsidRPr="00B47BE2">
        <w:t xml:space="preserve"> ZoneId est divisée en 2 types :</w:t>
      </w:r>
    </w:p>
    <w:p w14:paraId="39523901" w14:textId="77777777" w:rsidR="00B47BE2" w:rsidRDefault="00B47BE2" w:rsidP="00B47BE2">
      <w:pPr>
        <w:pStyle w:val="Paragraphedeliste"/>
        <w:numPr>
          <w:ilvl w:val="0"/>
          <w:numId w:val="4"/>
        </w:numPr>
      </w:pPr>
      <w:r>
        <w:t>ZoneId avec un décalage de fuseau horaire fixe, tel que "UTC+07", "GMT-05:40", "UT-03", "+05:50".</w:t>
      </w:r>
    </w:p>
    <w:p w14:paraId="01F992EC" w14:textId="076FBBA1" w:rsidR="00B47BE2" w:rsidRDefault="00B47BE2" w:rsidP="00B47BE2">
      <w:pPr>
        <w:pStyle w:val="Paragraphedeliste"/>
        <w:numPr>
          <w:ilvl w:val="0"/>
          <w:numId w:val="4"/>
        </w:numPr>
      </w:pPr>
      <w:r>
        <w:t>ZoneId avec un décalage de fuseau horaire non fixe, tel que "Europe/Paris". Son décalage de fuseau horaire dépend de l'heure sur la chronologie ou dépend du jour de l'année</w:t>
      </w:r>
      <w:r>
        <w:rPr>
          <w:rStyle w:val="Appelnotedebasdep"/>
        </w:rPr>
        <w:footnoteReference w:id="5"/>
      </w:r>
      <w:r>
        <w:t>.</w:t>
      </w:r>
    </w:p>
    <w:p w14:paraId="01B3ACC2" w14:textId="77777777" w:rsidR="00324B98" w:rsidRDefault="00324B98" w:rsidP="00800780">
      <w:r w:rsidRPr="00324B98">
        <w:t xml:space="preserve">Bien que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324B98">
        <w:t xml:space="preserve"> soit une classe </w:t>
      </w:r>
      <w:r w:rsidRPr="00324B98">
        <w:rPr>
          <w:b/>
          <w:bCs/>
        </w:rPr>
        <w:t>abstraite</w:t>
      </w:r>
      <w:r>
        <w:t> :</w:t>
      </w:r>
    </w:p>
    <w:p w14:paraId="1C076EEA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324B98">
        <w:rPr>
          <w:rFonts w:ascii="Consolas" w:hAnsi="Consolas"/>
          <w:szCs w:val="28"/>
          <w:lang w:val="en-US"/>
        </w:rPr>
        <w:t xml:space="preserve">public </w:t>
      </w:r>
      <w:r w:rsidRPr="00324B98">
        <w:rPr>
          <w:rFonts w:ascii="Consolas" w:hAnsi="Consolas"/>
          <w:b/>
          <w:bCs/>
          <w:szCs w:val="28"/>
          <w:lang w:val="en-US"/>
        </w:rPr>
        <w:t>abstract</w:t>
      </w:r>
      <w:r w:rsidRPr="00324B98">
        <w:rPr>
          <w:rFonts w:ascii="Consolas" w:hAnsi="Consolas"/>
          <w:szCs w:val="28"/>
          <w:lang w:val="en-US"/>
        </w:rPr>
        <w:t xml:space="preserve"> class ZoneId implements Serializable {</w:t>
      </w:r>
    </w:p>
    <w:p w14:paraId="6436D5D5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324B98">
        <w:rPr>
          <w:rFonts w:ascii="Consolas" w:hAnsi="Consolas"/>
          <w:szCs w:val="28"/>
          <w:lang w:val="en-US"/>
        </w:rPr>
        <w:t xml:space="preserve">     public abstract String </w:t>
      </w:r>
      <w:proofErr w:type="spellStart"/>
      <w:r w:rsidRPr="00324B98">
        <w:rPr>
          <w:rFonts w:ascii="Consolas" w:hAnsi="Consolas"/>
          <w:szCs w:val="28"/>
          <w:lang w:val="en-US"/>
        </w:rPr>
        <w:t>getId</w:t>
      </w:r>
      <w:proofErr w:type="spellEnd"/>
      <w:r w:rsidRPr="00324B98">
        <w:rPr>
          <w:rFonts w:ascii="Consolas" w:hAnsi="Consolas"/>
          <w:szCs w:val="28"/>
          <w:lang w:val="en-US"/>
        </w:rPr>
        <w:t xml:space="preserve">();  </w:t>
      </w:r>
    </w:p>
    <w:p w14:paraId="26B62984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  <w:lang w:val="en-US"/>
        </w:rPr>
      </w:pPr>
      <w:r w:rsidRPr="00324B98">
        <w:rPr>
          <w:rFonts w:ascii="Consolas" w:hAnsi="Consolas"/>
          <w:szCs w:val="28"/>
          <w:lang w:val="en-US"/>
        </w:rPr>
        <w:t xml:space="preserve">     public abstract </w:t>
      </w:r>
      <w:proofErr w:type="spellStart"/>
      <w:r w:rsidRPr="00324B98">
        <w:rPr>
          <w:rFonts w:ascii="Consolas" w:hAnsi="Consolas"/>
          <w:szCs w:val="28"/>
          <w:lang w:val="en-US"/>
        </w:rPr>
        <w:t>ZoneRules</w:t>
      </w:r>
      <w:proofErr w:type="spellEnd"/>
      <w:r w:rsidRPr="00324B98">
        <w:rPr>
          <w:rFonts w:ascii="Consolas" w:hAnsi="Consolas"/>
          <w:szCs w:val="28"/>
          <w:lang w:val="en-US"/>
        </w:rPr>
        <w:t xml:space="preserve"> </w:t>
      </w:r>
      <w:proofErr w:type="spellStart"/>
      <w:r w:rsidRPr="00324B98">
        <w:rPr>
          <w:rFonts w:ascii="Consolas" w:hAnsi="Consolas"/>
          <w:szCs w:val="28"/>
          <w:lang w:val="en-US"/>
        </w:rPr>
        <w:t>getRules</w:t>
      </w:r>
      <w:proofErr w:type="spellEnd"/>
      <w:r w:rsidRPr="00324B98">
        <w:rPr>
          <w:rFonts w:ascii="Consolas" w:hAnsi="Consolas"/>
          <w:szCs w:val="28"/>
          <w:lang w:val="en-US"/>
        </w:rPr>
        <w:t>();</w:t>
      </w:r>
    </w:p>
    <w:p w14:paraId="35637E54" w14:textId="77777777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</w:rPr>
      </w:pPr>
      <w:r w:rsidRPr="00324B98">
        <w:rPr>
          <w:rFonts w:ascii="Consolas" w:hAnsi="Consolas"/>
          <w:szCs w:val="28"/>
          <w:lang w:val="en-US"/>
        </w:rPr>
        <w:t xml:space="preserve">     </w:t>
      </w:r>
      <w:r w:rsidRPr="00324B98">
        <w:rPr>
          <w:rFonts w:ascii="Consolas" w:hAnsi="Consolas"/>
          <w:szCs w:val="28"/>
        </w:rPr>
        <w:t>...</w:t>
      </w:r>
    </w:p>
    <w:p w14:paraId="7B486F38" w14:textId="44F21A08" w:rsidR="00324B98" w:rsidRPr="00324B98" w:rsidRDefault="00324B98" w:rsidP="00324B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Cs w:val="28"/>
        </w:rPr>
      </w:pPr>
      <w:r w:rsidRPr="00324B98">
        <w:rPr>
          <w:rFonts w:ascii="Consolas" w:hAnsi="Consolas"/>
          <w:szCs w:val="28"/>
        </w:rPr>
        <w:t>}</w:t>
      </w:r>
    </w:p>
    <w:p w14:paraId="0E6FD18C" w14:textId="77777777" w:rsidR="00324B98" w:rsidRDefault="00324B98" w:rsidP="00324B98">
      <w:pPr>
        <w:spacing w:after="0"/>
      </w:pPr>
    </w:p>
    <w:p w14:paraId="49A0B423" w14:textId="4B0F0EA7" w:rsidR="00324B98" w:rsidRDefault="00324B98" w:rsidP="00324B98">
      <w:pPr>
        <w:spacing w:after="0"/>
      </w:pPr>
      <w:r w:rsidRPr="00324B98">
        <w:t xml:space="preserve">elle fournit quelques méthodes de fabrique </w:t>
      </w:r>
      <w:r w:rsidRPr="00E741C4">
        <w:rPr>
          <w:b/>
          <w:bCs/>
        </w:rPr>
        <w:t>statiques</w:t>
      </w:r>
      <w:r w:rsidRPr="00324B98">
        <w:t xml:space="preserve"> pour créer des objets </w:t>
      </w:r>
      <w:r w:rsidRP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324B98">
        <w:t xml:space="preserve">. </w:t>
      </w:r>
    </w:p>
    <w:p w14:paraId="3B07B2F8" w14:textId="6F3F67F3" w:rsidR="009D1CA2" w:rsidRDefault="00324B98" w:rsidP="00E741C4">
      <w:pPr>
        <w:spacing w:after="0"/>
      </w:pPr>
      <w:r w:rsidRPr="00324B98">
        <w:t xml:space="preserve">Deux propriétés importantes de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324B98">
        <w:t xml:space="preserve"> sont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id</w:t>
      </w:r>
      <w:r w:rsidRPr="00324B98">
        <w:t xml:space="preserve"> et </w:t>
      </w:r>
      <w:r w:rsidRPr="00324B98">
        <w:rPr>
          <w:rFonts w:ascii="Consolas" w:hAnsi="Consolas"/>
          <w:b/>
          <w:i/>
          <w:iCs/>
          <w:shd w:val="clear" w:color="auto" w:fill="F2F2F2" w:themeFill="background1" w:themeFillShade="F2"/>
        </w:rPr>
        <w:t>rules</w:t>
      </w:r>
      <w:r w:rsid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 </w:t>
      </w:r>
      <w:r w:rsidR="00E741C4">
        <w:t>:</w:t>
      </w:r>
    </w:p>
    <w:p w14:paraId="3973DB56" w14:textId="77777777" w:rsidR="00E741C4" w:rsidRDefault="00E741C4" w:rsidP="00E741C4">
      <w:pPr>
        <w:pStyle w:val="Paragraphedeliste"/>
        <w:numPr>
          <w:ilvl w:val="0"/>
          <w:numId w:val="5"/>
        </w:numPr>
        <w:spacing w:after="0"/>
      </w:pPr>
      <w:r w:rsidRP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String id</w:t>
      </w:r>
      <w:r>
        <w:t>: l'ID est unique.</w:t>
      </w:r>
    </w:p>
    <w:p w14:paraId="5D77B1CC" w14:textId="2CB23800" w:rsidR="00E741C4" w:rsidRPr="009D1CA2" w:rsidRDefault="00E741C4" w:rsidP="00E741C4">
      <w:pPr>
        <w:pStyle w:val="Paragraphedeliste"/>
        <w:numPr>
          <w:ilvl w:val="0"/>
          <w:numId w:val="5"/>
        </w:numPr>
        <w:spacing w:after="0"/>
      </w:pPr>
      <w:r w:rsidRPr="00E741C4">
        <w:rPr>
          <w:rFonts w:ascii="Consolas" w:hAnsi="Consolas"/>
          <w:b/>
          <w:i/>
          <w:iCs/>
          <w:shd w:val="clear" w:color="auto" w:fill="F2F2F2" w:themeFill="background1" w:themeFillShade="F2"/>
        </w:rPr>
        <w:t>ZoneRules rules</w:t>
      </w:r>
      <w:r>
        <w:t>: Les règles permettant de déterminer le décalage de fuseau horaire à un moment précis de la chronologie.</w:t>
      </w:r>
    </w:p>
    <w:p w14:paraId="31456187" w14:textId="24980B6A" w:rsidR="009D1CA2" w:rsidRDefault="009D1CA2" w:rsidP="00403A6C"/>
    <w:p w14:paraId="040075F5" w14:textId="132C06FC" w:rsidR="00925380" w:rsidRDefault="00534212" w:rsidP="00BB7C5D">
      <w:r w:rsidRPr="00534212">
        <w:t xml:space="preserve">La classe </w:t>
      </w:r>
      <w:proofErr w:type="spellStart"/>
      <w:r w:rsidRPr="00534212">
        <w:t>ZoneOffset</w:t>
      </w:r>
      <w:proofErr w:type="spellEnd"/>
      <w:r w:rsidRPr="00534212">
        <w:t xml:space="preserve"> est une </w:t>
      </w:r>
      <w:r w:rsidRPr="00A81580">
        <w:t>sous-classe</w:t>
      </w:r>
      <w:r w:rsidRPr="00534212">
        <w:t xml:space="preserve"> de ZoneId</w:t>
      </w:r>
      <w:r>
        <w:t> :</w:t>
      </w:r>
    </w:p>
    <w:p w14:paraId="57FCFD6E" w14:textId="77777777" w:rsidR="00BB7C5D" w:rsidRDefault="00925380" w:rsidP="00BB7C5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8B6F0E7" wp14:editId="26ED5E42">
            <wp:extent cx="1517973" cy="2382050"/>
            <wp:effectExtent l="0" t="0" r="635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051" cy="238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56761" w14:textId="341007AC" w:rsidR="00925380" w:rsidRDefault="00BB7C5D" w:rsidP="00BB7C5D">
      <w:pPr>
        <w:pStyle w:val="Lgende"/>
        <w:jc w:val="center"/>
      </w:pPr>
      <w:r>
        <w:t xml:space="preserve">Figure </w:t>
      </w:r>
      <w:r w:rsidR="00BF22FA">
        <w:fldChar w:fldCharType="begin"/>
      </w:r>
      <w:r w:rsidR="00BF22FA">
        <w:instrText xml:space="preserve"> SEQ Figure \* ARABIC </w:instrText>
      </w:r>
      <w:r w:rsidR="00BF22FA">
        <w:fldChar w:fldCharType="separate"/>
      </w:r>
      <w:r>
        <w:rPr>
          <w:noProof/>
        </w:rPr>
        <w:t>1</w:t>
      </w:r>
      <w:r w:rsidR="00BF22FA">
        <w:rPr>
          <w:noProof/>
        </w:rPr>
        <w:fldChar w:fldCharType="end"/>
      </w:r>
      <w:r>
        <w:t xml:space="preserve"> </w:t>
      </w:r>
      <w:proofErr w:type="spellStart"/>
      <w:r w:rsidRPr="00080FC1">
        <w:t>ZoneOffset</w:t>
      </w:r>
      <w:proofErr w:type="spellEnd"/>
      <w:r w:rsidRPr="00080FC1">
        <w:t xml:space="preserve"> sous-classe de </w:t>
      </w:r>
      <w:proofErr w:type="spellStart"/>
      <w:r w:rsidRPr="00080FC1">
        <w:t>ZoneId</w:t>
      </w:r>
      <w:proofErr w:type="spellEnd"/>
    </w:p>
    <w:p w14:paraId="3011A57A" w14:textId="1DDC9279" w:rsidR="00A25387" w:rsidRDefault="00157566" w:rsidP="00A25387">
      <w:r w:rsidRPr="00157566">
        <w:t xml:space="preserve">Basée sur la syntaxe de l'ID, </w:t>
      </w:r>
      <w:r w:rsidRPr="00157566">
        <w:rPr>
          <w:rFonts w:ascii="Consolas" w:hAnsi="Consolas"/>
          <w:b/>
          <w:i/>
          <w:iCs/>
          <w:shd w:val="clear" w:color="auto" w:fill="F2F2F2" w:themeFill="background1" w:themeFillShade="F2"/>
        </w:rPr>
        <w:t>ZoneId</w:t>
      </w:r>
      <w:r w:rsidRPr="00157566">
        <w:t xml:space="preserve"> est divisée en 3 types 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3" w:type="dxa"/>
          <w:left w:w="73" w:type="dxa"/>
          <w:bottom w:w="73" w:type="dxa"/>
          <w:right w:w="73" w:type="dxa"/>
        </w:tblCellMar>
        <w:tblLook w:val="04A0" w:firstRow="1" w:lastRow="0" w:firstColumn="1" w:lastColumn="0" w:noHBand="0" w:noVBand="1"/>
      </w:tblPr>
      <w:tblGrid>
        <w:gridCol w:w="788"/>
        <w:gridCol w:w="2313"/>
        <w:gridCol w:w="4395"/>
        <w:gridCol w:w="1560"/>
      </w:tblGrid>
      <w:tr w:rsidR="00157566" w:rsidRPr="00157566" w14:paraId="1F4B575C" w14:textId="77777777" w:rsidTr="00157566">
        <w:tc>
          <w:tcPr>
            <w:tcW w:w="0" w:type="auto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2472099" w14:textId="77777777" w:rsidR="00157566" w:rsidRPr="00157566" w:rsidRDefault="00157566" w:rsidP="001575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Type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DBA440D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DD1A8F3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getId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()</w:t>
            </w:r>
          </w:p>
        </w:tc>
      </w:tr>
      <w:tr w:rsidR="00157566" w:rsidRPr="00157566" w14:paraId="6EEA5FFB" w14:textId="77777777" w:rsidTr="00157566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8631940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Type1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CC61E5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Region-based ZoneId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D4907E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ZoneId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"Europe/Paris"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0B806D1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Europe/Paris</w:t>
            </w:r>
          </w:p>
        </w:tc>
      </w:tr>
      <w:tr w:rsidR="00157566" w:rsidRPr="00157566" w14:paraId="69E900E5" w14:textId="77777777" w:rsidTr="00157566"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711B24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Type2</w:t>
            </w:r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E2B10C3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Offset-</w:t>
            </w: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based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ZoneId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EFD21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ZoneOffset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"-06"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B1B13C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-06</w:t>
            </w:r>
          </w:p>
        </w:tc>
      </w:tr>
      <w:tr w:rsidR="00157566" w:rsidRPr="00157566" w14:paraId="0459E98A" w14:textId="77777777" w:rsidTr="00157566"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AD43094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585A02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D81DA11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ZoneOffset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"+06:05:20"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99781C3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+06:05:20</w:t>
            </w:r>
          </w:p>
        </w:tc>
      </w:tr>
      <w:tr w:rsidR="00157566" w:rsidRPr="00157566" w14:paraId="562532C3" w14:textId="77777777" w:rsidTr="00157566"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861027E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Type3</w:t>
            </w:r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CA94776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UTC/GMT/UT ZoneId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527295F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ZoneId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.ofOffset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"UTC"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, </w:t>
            </w: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ZoneOffset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"+06"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))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A6B017E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UTC+06</w:t>
            </w:r>
          </w:p>
        </w:tc>
      </w:tr>
      <w:tr w:rsidR="00157566" w:rsidRPr="00157566" w14:paraId="0373147C" w14:textId="77777777" w:rsidTr="00157566"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C194392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4224FD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91B595" w14:textId="77777777" w:rsidR="00157566" w:rsidRPr="00157566" w:rsidRDefault="00157566" w:rsidP="001575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15756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ZoneId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.of</w:t>
            </w:r>
            <w:proofErr w:type="spellEnd"/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(</w:t>
            </w: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"GMT-06:05:20"</w:t>
            </w:r>
            <w:r w:rsidRPr="0015756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4EFED66" w14:textId="77777777" w:rsidR="00157566" w:rsidRPr="00157566" w:rsidRDefault="00157566" w:rsidP="0015756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157566">
              <w:rPr>
                <w:rFonts w:ascii="Times New Roman" w:eastAsia="Times New Roman" w:hAnsi="Times New Roman" w:cs="Times New Roman"/>
                <w:color w:val="006400"/>
                <w:sz w:val="24"/>
                <w:szCs w:val="24"/>
                <w:lang w:eastAsia="fr-FR"/>
              </w:rPr>
              <w:t>GMT-06:05:20</w:t>
            </w:r>
          </w:p>
        </w:tc>
      </w:tr>
    </w:tbl>
    <w:p w14:paraId="31EBFF34" w14:textId="5011910D" w:rsidR="00157566" w:rsidRDefault="00157566" w:rsidP="00157566">
      <w:pPr>
        <w:pStyle w:val="Lgende"/>
      </w:pPr>
      <w:r>
        <w:t xml:space="preserve">Tableau </w:t>
      </w:r>
      <w:r w:rsidR="00BF22FA">
        <w:fldChar w:fldCharType="begin"/>
      </w:r>
      <w:r w:rsidR="00BF22FA">
        <w:instrText xml:space="preserve"> SEQ Tableau \* ARABIC </w:instrText>
      </w:r>
      <w:r w:rsidR="00BF22FA">
        <w:fldChar w:fldCharType="separate"/>
      </w:r>
      <w:r w:rsidR="007F69C9">
        <w:rPr>
          <w:noProof/>
        </w:rPr>
        <w:t>2</w:t>
      </w:r>
      <w:r w:rsidR="00BF22FA">
        <w:rPr>
          <w:noProof/>
        </w:rPr>
        <w:fldChar w:fldCharType="end"/>
      </w:r>
      <w:r>
        <w:t xml:space="preserve"> Les </w:t>
      </w:r>
      <w:r w:rsidRPr="00211B98">
        <w:t xml:space="preserve">3 </w:t>
      </w:r>
      <w:proofErr w:type="spellStart"/>
      <w:r w:rsidRPr="00211B98">
        <w:t>types</w:t>
      </w:r>
      <w:r>
        <w:t>de</w:t>
      </w:r>
      <w:proofErr w:type="spellEnd"/>
      <w:r>
        <w:t xml:space="preserve"> </w:t>
      </w:r>
      <w:proofErr w:type="spellStart"/>
      <w:r w:rsidRPr="00211B98">
        <w:t>ZoneId</w:t>
      </w:r>
      <w:proofErr w:type="spellEnd"/>
    </w:p>
    <w:p w14:paraId="59E8ADE3" w14:textId="421A30C4" w:rsidR="00A25387" w:rsidRPr="00F405B8" w:rsidRDefault="00E160EB" w:rsidP="00E160EB">
      <w:pPr>
        <w:pStyle w:val="Titre3"/>
      </w:pPr>
      <w:bookmarkStart w:id="9" w:name="_Toc107480103"/>
      <w:r w:rsidRPr="00F405B8">
        <w:t>Type1: Region-based ZoneId</w:t>
      </w:r>
      <w:bookmarkEnd w:id="9"/>
    </w:p>
    <w:p w14:paraId="7950596C" w14:textId="77777777" w:rsidR="00947D47" w:rsidRDefault="00947D47" w:rsidP="00947D47">
      <w:r w:rsidRPr="00947D47">
        <w:rPr>
          <w:b/>
          <w:bCs/>
        </w:rPr>
        <w:t>Region-based ZoneId</w:t>
      </w:r>
      <w:r w:rsidRPr="00947D47">
        <w:t xml:space="preserve"> (</w:t>
      </w:r>
      <w:r w:rsidRPr="00947D47">
        <w:rPr>
          <w:b/>
          <w:bCs/>
        </w:rPr>
        <w:t>ZoneId</w:t>
      </w:r>
      <w:r w:rsidRPr="00947D47">
        <w:t xml:space="preserve"> basée sur la région), la valeur du paramètre </w:t>
      </w:r>
      <w:proofErr w:type="spellStart"/>
      <w:r w:rsidRPr="00947D47">
        <w:rPr>
          <w:b/>
          <w:bCs/>
        </w:rPr>
        <w:t>zoneId</w:t>
      </w:r>
      <w:proofErr w:type="spellEnd"/>
      <w:r w:rsidRPr="00947D47">
        <w:t xml:space="preserve"> doit comporter 2 caractères ou plus et ne doit pas commencer par </w:t>
      </w:r>
      <w:r w:rsidRPr="00947D47">
        <w:rPr>
          <w:b/>
          <w:bCs/>
        </w:rPr>
        <w:t>"UTC", "GMT", "UT", "+", "- "</w:t>
      </w:r>
      <w:r w:rsidRPr="00947D47">
        <w:t xml:space="preserve">. De nombreuses valeurs sont fournies, telles que </w:t>
      </w:r>
      <w:r w:rsidRPr="00947D47">
        <w:rPr>
          <w:b/>
          <w:bCs/>
        </w:rPr>
        <w:t>"Europe/Paris", "Asia/</w:t>
      </w:r>
      <w:proofErr w:type="spellStart"/>
      <w:r w:rsidRPr="00947D47">
        <w:rPr>
          <w:b/>
          <w:bCs/>
        </w:rPr>
        <w:t>Ho_Chi_Minh</w:t>
      </w:r>
      <w:proofErr w:type="spellEnd"/>
      <w:r w:rsidRPr="00947D47">
        <w:rPr>
          <w:b/>
          <w:bCs/>
        </w:rPr>
        <w:t>"</w:t>
      </w:r>
      <w:r w:rsidRPr="00947D47">
        <w:t xml:space="preserve">,... </w:t>
      </w:r>
    </w:p>
    <w:p w14:paraId="01CDA90C" w14:textId="4DB4E37A" w:rsidR="00E160EB" w:rsidRDefault="00947D47" w:rsidP="002878C7">
      <w:pPr>
        <w:spacing w:after="0"/>
      </w:pPr>
      <w:r w:rsidRPr="00947D47">
        <w:t xml:space="preserve">La méthode statique </w:t>
      </w:r>
      <w:proofErr w:type="spellStart"/>
      <w:r w:rsidRPr="00947D47">
        <w:rPr>
          <w:b/>
          <w:bCs/>
        </w:rPr>
        <w:t>ZoneId.getAvailableZoneIds</w:t>
      </w:r>
      <w:proofErr w:type="spellEnd"/>
      <w:r w:rsidRPr="00947D47">
        <w:rPr>
          <w:b/>
          <w:bCs/>
        </w:rPr>
        <w:t>()</w:t>
      </w:r>
      <w:r w:rsidRPr="00947D47">
        <w:t xml:space="preserve"> </w:t>
      </w:r>
      <w:r w:rsidR="001E6B09" w:rsidRPr="00123E9D">
        <w:t xml:space="preserve">de la classe ZoneId </w:t>
      </w:r>
      <w:r w:rsidR="001E6B09">
        <w:t xml:space="preserve"> </w:t>
      </w:r>
      <w:r w:rsidRPr="00947D47">
        <w:t>renvoie un ensemble de ces</w:t>
      </w:r>
      <w:r w:rsidRPr="00947D47">
        <w:rPr>
          <w:b/>
          <w:bCs/>
        </w:rPr>
        <w:t xml:space="preserve"> </w:t>
      </w:r>
      <w:proofErr w:type="spellStart"/>
      <w:r w:rsidRPr="00947D47">
        <w:rPr>
          <w:b/>
          <w:bCs/>
        </w:rPr>
        <w:t>zoneId</w:t>
      </w:r>
      <w:proofErr w:type="spellEnd"/>
      <w:r w:rsidRPr="00947D47">
        <w:t>(s).</w:t>
      </w:r>
      <w:r w:rsidR="001E6B09">
        <w:t xml:space="preserve"> </w:t>
      </w:r>
      <w:r w:rsidR="001E6B09" w:rsidRPr="00123E9D">
        <w:t>Cet ensemble comprend tous les ID disponibles basés sur la région.</w:t>
      </w:r>
    </w:p>
    <w:p w14:paraId="27CFBAA5" w14:textId="77777777" w:rsidR="002878C7" w:rsidRDefault="002878C7" w:rsidP="002878C7">
      <w:pPr>
        <w:pStyle w:val="Paragraphedeliste"/>
        <w:numPr>
          <w:ilvl w:val="0"/>
          <w:numId w:val="6"/>
        </w:numPr>
        <w:spacing w:after="0"/>
      </w:pPr>
      <w:r w:rsidRPr="002878C7">
        <w:t xml:space="preserve">Cette méthode n’accepte aucun paramètre. </w:t>
      </w:r>
    </w:p>
    <w:p w14:paraId="0755B0C9" w14:textId="5A37C00E" w:rsidR="00947D47" w:rsidRDefault="002878C7" w:rsidP="002878C7">
      <w:pPr>
        <w:pStyle w:val="Paragraphedeliste"/>
        <w:numPr>
          <w:ilvl w:val="0"/>
          <w:numId w:val="6"/>
        </w:numPr>
        <w:spacing w:after="0"/>
      </w:pPr>
      <w:r w:rsidRPr="002878C7">
        <w:t xml:space="preserve">Cette méthode renvoie des </w:t>
      </w:r>
      <w:r w:rsidRPr="002878C7">
        <w:rPr>
          <w:rFonts w:ascii="Consolas" w:hAnsi="Consolas"/>
          <w:b/>
          <w:i/>
          <w:iCs/>
          <w:shd w:val="clear" w:color="auto" w:fill="F2F2F2" w:themeFill="background1" w:themeFillShade="F2"/>
        </w:rPr>
        <w:t>Set</w:t>
      </w:r>
      <w:r w:rsidRPr="002878C7">
        <w:t xml:space="preserve"> qui sont une copie modifiable de l’ensemble des ID de zone.</w:t>
      </w:r>
    </w:p>
    <w:p w14:paraId="3B3E75C8" w14:textId="1E75F7BC" w:rsidR="002878C7" w:rsidRDefault="002878C7" w:rsidP="00947D47"/>
    <w:p w14:paraId="2EADA51D" w14:textId="213D1E49" w:rsidR="00B47E18" w:rsidRDefault="00B04584" w:rsidP="00B04584">
      <w:pPr>
        <w:pStyle w:val="Titre4"/>
      </w:pPr>
      <w:bookmarkStart w:id="10" w:name="_Toc107480104"/>
      <w:r>
        <w:t>Application</w:t>
      </w:r>
      <w:bookmarkEnd w:id="10"/>
    </w:p>
    <w:p w14:paraId="20226674" w14:textId="68239A51" w:rsidR="00B47E18" w:rsidRDefault="00B47E18" w:rsidP="00947D47"/>
    <w:p w14:paraId="0B162CCA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 xml:space="preserve">public void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allZonesId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() {</w:t>
      </w:r>
    </w:p>
    <w:p w14:paraId="6CC0F262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lastRenderedPageBreak/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251765">
        <w:rPr>
          <w:rFonts w:ascii="Consolas" w:hAnsi="Consolas"/>
          <w:b/>
          <w:bCs/>
          <w:sz w:val="20"/>
          <w:szCs w:val="24"/>
          <w:lang w:val="en-US"/>
        </w:rPr>
        <w:t>Set</w:t>
      </w:r>
      <w:r w:rsidRPr="00B97AC0">
        <w:rPr>
          <w:rFonts w:ascii="Consolas" w:hAnsi="Consolas"/>
          <w:sz w:val="20"/>
          <w:szCs w:val="24"/>
          <w:lang w:val="en-US"/>
        </w:rPr>
        <w:t xml:space="preserve">&lt;String&gt;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allZones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ZoneId.getAvailableZoneIds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();</w:t>
      </w:r>
    </w:p>
    <w:p w14:paraId="411F91DD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</w:p>
    <w:p w14:paraId="732B934A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  <w:t xml:space="preserve">// create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ArrayList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from Set</w:t>
      </w:r>
    </w:p>
    <w:p w14:paraId="69BE6D13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  <w:t xml:space="preserve">List&lt;String&gt;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zoneList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new </w:t>
      </w:r>
      <w:proofErr w:type="spellStart"/>
      <w:r w:rsidRPr="00251765">
        <w:rPr>
          <w:rFonts w:ascii="Consolas" w:hAnsi="Consolas"/>
          <w:b/>
          <w:bCs/>
          <w:sz w:val="20"/>
          <w:szCs w:val="24"/>
          <w:lang w:val="en-US"/>
        </w:rPr>
        <w:t>ArrayList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&lt;String&gt;(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allZones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);</w:t>
      </w:r>
    </w:p>
    <w:p w14:paraId="496B6105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Collections.sort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(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zoneList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);</w:t>
      </w:r>
    </w:p>
    <w:p w14:paraId="3775E4F8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</w:p>
    <w:p w14:paraId="40DDC401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  <w:t xml:space="preserve">// printing first 10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with offset</w:t>
      </w:r>
    </w:p>
    <w:p w14:paraId="16B51FE6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  <w:t xml:space="preserve">//Obtains the current date-time from the system clock in the default time-zone. </w:t>
      </w:r>
    </w:p>
    <w:p w14:paraId="3D95839C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LocalDateTime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dtLoc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LocalDateTime.now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(); </w:t>
      </w:r>
    </w:p>
    <w:p w14:paraId="2BE6D555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  <w:t xml:space="preserve">for (int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i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0;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i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&lt; 10;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i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++) {</w:t>
      </w:r>
    </w:p>
    <w:p w14:paraId="5192F9AA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  <w:t xml:space="preserve">// get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then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ZonedDateTime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and offset from that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ZoneId</w:t>
      </w:r>
      <w:proofErr w:type="spellEnd"/>
    </w:p>
    <w:p w14:paraId="0E80DC28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  <w:t xml:space="preserve">String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sItem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zoneList.get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(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i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);</w:t>
      </w:r>
    </w:p>
    <w:p w14:paraId="008AA581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meridianId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</w:t>
      </w:r>
      <w:proofErr w:type="spellStart"/>
      <w:r w:rsidRPr="00251765">
        <w:rPr>
          <w:rFonts w:ascii="Consolas" w:hAnsi="Consolas"/>
          <w:b/>
          <w:bCs/>
          <w:sz w:val="20"/>
          <w:szCs w:val="24"/>
          <w:lang w:val="en-US"/>
        </w:rPr>
        <w:t>ZoneId.of</w:t>
      </w:r>
      <w:proofErr w:type="spellEnd"/>
      <w:r w:rsidRPr="00251765">
        <w:rPr>
          <w:rFonts w:ascii="Consolas" w:hAnsi="Consolas"/>
          <w:b/>
          <w:bCs/>
          <w:sz w:val="20"/>
          <w:szCs w:val="24"/>
          <w:lang w:val="en-US"/>
        </w:rPr>
        <w:t>(</w:t>
      </w:r>
      <w:proofErr w:type="spellStart"/>
      <w:r w:rsidRPr="00251765">
        <w:rPr>
          <w:rFonts w:ascii="Consolas" w:hAnsi="Consolas"/>
          <w:b/>
          <w:bCs/>
          <w:sz w:val="20"/>
          <w:szCs w:val="24"/>
          <w:lang w:val="en-US"/>
        </w:rPr>
        <w:t>sItem</w:t>
      </w:r>
      <w:proofErr w:type="spellEnd"/>
      <w:r w:rsidRPr="00251765">
        <w:rPr>
          <w:rFonts w:ascii="Consolas" w:hAnsi="Consolas"/>
          <w:b/>
          <w:bCs/>
          <w:sz w:val="20"/>
          <w:szCs w:val="24"/>
          <w:lang w:val="en-US"/>
        </w:rPr>
        <w:t>);</w:t>
      </w:r>
    </w:p>
    <w:p w14:paraId="61FBF777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ZonedDateTime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zonedDate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dtLoc.atZone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(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meridianId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);</w:t>
      </w:r>
    </w:p>
    <w:p w14:paraId="1A517384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ZoneOffset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offset =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zonedDate.getOffset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();</w:t>
      </w:r>
    </w:p>
    <w:p w14:paraId="41C94161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System.out.println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>("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ZoneId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= " + </w:t>
      </w:r>
      <w:proofErr w:type="spellStart"/>
      <w:r w:rsidRPr="00B97AC0">
        <w:rPr>
          <w:rFonts w:ascii="Consolas" w:hAnsi="Consolas"/>
          <w:sz w:val="20"/>
          <w:szCs w:val="24"/>
          <w:lang w:val="en-US"/>
        </w:rPr>
        <w:t>meridianId</w:t>
      </w:r>
      <w:proofErr w:type="spellEnd"/>
      <w:r w:rsidRPr="00B97AC0">
        <w:rPr>
          <w:rFonts w:ascii="Consolas" w:hAnsi="Consolas"/>
          <w:sz w:val="20"/>
          <w:szCs w:val="24"/>
          <w:lang w:val="en-US"/>
        </w:rPr>
        <w:t xml:space="preserve"> +  " offset = " +  offset );</w:t>
      </w:r>
    </w:p>
    <w:p w14:paraId="60DE0971" w14:textId="77777777" w:rsidR="00B97AC0" w:rsidRPr="00B97AC0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</w:p>
    <w:p w14:paraId="411D20C6" w14:textId="77777777" w:rsidR="00B97AC0" w:rsidRPr="00F405B8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B97AC0">
        <w:rPr>
          <w:rFonts w:ascii="Consolas" w:hAnsi="Consolas"/>
          <w:sz w:val="20"/>
          <w:szCs w:val="24"/>
          <w:lang w:val="en-US"/>
        </w:rPr>
        <w:tab/>
      </w:r>
      <w:r w:rsidRPr="00B97AC0">
        <w:rPr>
          <w:rFonts w:ascii="Consolas" w:hAnsi="Consolas"/>
          <w:sz w:val="20"/>
          <w:szCs w:val="24"/>
          <w:lang w:val="en-US"/>
        </w:rPr>
        <w:tab/>
      </w:r>
      <w:r w:rsidRPr="00F405B8">
        <w:rPr>
          <w:rFonts w:ascii="Consolas" w:hAnsi="Consolas"/>
          <w:sz w:val="20"/>
          <w:szCs w:val="24"/>
          <w:lang w:val="en-US"/>
        </w:rPr>
        <w:t>}</w:t>
      </w:r>
    </w:p>
    <w:p w14:paraId="157F14EA" w14:textId="77777777" w:rsidR="00B97AC0" w:rsidRPr="00F405B8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</w:p>
    <w:p w14:paraId="38E4152E" w14:textId="47520556" w:rsidR="00B97AC0" w:rsidRPr="00F405B8" w:rsidRDefault="00B97AC0" w:rsidP="00B97A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nsolas" w:hAnsi="Consolas"/>
          <w:sz w:val="20"/>
          <w:szCs w:val="24"/>
          <w:lang w:val="en-US"/>
        </w:rPr>
      </w:pPr>
      <w:r w:rsidRPr="00F405B8">
        <w:rPr>
          <w:rFonts w:ascii="Consolas" w:hAnsi="Consolas"/>
          <w:sz w:val="20"/>
          <w:szCs w:val="24"/>
          <w:lang w:val="en-US"/>
        </w:rPr>
        <w:tab/>
        <w:t>}</w:t>
      </w:r>
    </w:p>
    <w:p w14:paraId="414C69FC" w14:textId="2B8AB773" w:rsidR="00251765" w:rsidRPr="00251765" w:rsidRDefault="00251765" w:rsidP="00251765">
      <w:pPr>
        <w:spacing w:after="0"/>
        <w:rPr>
          <w:b/>
          <w:bCs/>
          <w:u w:val="single"/>
          <w:lang w:val="en-US"/>
        </w:rPr>
      </w:pPr>
      <w:r w:rsidRPr="00251765">
        <w:rPr>
          <w:b/>
          <w:bCs/>
          <w:u w:val="single"/>
          <w:lang w:val="en-US"/>
        </w:rPr>
        <w:t>Sortie:</w:t>
      </w:r>
    </w:p>
    <w:p w14:paraId="66BC0697" w14:textId="4ED17597" w:rsidR="00B97AC0" w:rsidRPr="00B97AC0" w:rsidRDefault="00B97AC0" w:rsidP="00251765">
      <w:pPr>
        <w:spacing w:after="0"/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Africa/Abidjan offset = Z</w:t>
      </w:r>
    </w:p>
    <w:p w14:paraId="5655CFA8" w14:textId="77777777" w:rsidR="00B97AC0" w:rsidRPr="00B97AC0" w:rsidRDefault="00B97AC0" w:rsidP="00251765">
      <w:pPr>
        <w:spacing w:after="0"/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Africa/Accra offset = Z</w:t>
      </w:r>
    </w:p>
    <w:p w14:paraId="350C4316" w14:textId="77777777" w:rsidR="00B97AC0" w:rsidRPr="00B97AC0" w:rsidRDefault="00B97AC0" w:rsidP="00251765">
      <w:pPr>
        <w:spacing w:after="0"/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</w:t>
      </w:r>
      <w:proofErr w:type="spellStart"/>
      <w:r w:rsidRPr="00B97AC0">
        <w:rPr>
          <w:lang w:val="en-US"/>
        </w:rPr>
        <w:t>Addis_Ababa</w:t>
      </w:r>
      <w:proofErr w:type="spellEnd"/>
      <w:r w:rsidRPr="00B97AC0">
        <w:rPr>
          <w:lang w:val="en-US"/>
        </w:rPr>
        <w:t xml:space="preserve"> offset = +03:00</w:t>
      </w:r>
    </w:p>
    <w:p w14:paraId="327681C7" w14:textId="77777777" w:rsidR="00B97AC0" w:rsidRPr="00B97AC0" w:rsidRDefault="00B97AC0" w:rsidP="00251765">
      <w:pPr>
        <w:spacing w:after="0"/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Africa/Algiers offset = +01:00</w:t>
      </w:r>
    </w:p>
    <w:p w14:paraId="075D8085" w14:textId="77777777" w:rsidR="00B97AC0" w:rsidRPr="00B97AC0" w:rsidRDefault="00B97AC0" w:rsidP="00251765">
      <w:pPr>
        <w:spacing w:after="0"/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Africa/Asmara offset = +03:00</w:t>
      </w:r>
    </w:p>
    <w:p w14:paraId="29181DE6" w14:textId="77777777" w:rsidR="00B97AC0" w:rsidRPr="00B97AC0" w:rsidRDefault="00B97AC0" w:rsidP="00251765">
      <w:pPr>
        <w:spacing w:after="0"/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</w:t>
      </w:r>
      <w:proofErr w:type="spellStart"/>
      <w:r w:rsidRPr="00B97AC0">
        <w:rPr>
          <w:lang w:val="en-US"/>
        </w:rPr>
        <w:t>Asmera</w:t>
      </w:r>
      <w:proofErr w:type="spellEnd"/>
      <w:r w:rsidRPr="00B97AC0">
        <w:rPr>
          <w:lang w:val="en-US"/>
        </w:rPr>
        <w:t xml:space="preserve"> offset = +03:00</w:t>
      </w:r>
    </w:p>
    <w:p w14:paraId="1D3FC125" w14:textId="77777777" w:rsidR="00B97AC0" w:rsidRPr="00B97AC0" w:rsidRDefault="00B97AC0" w:rsidP="00251765">
      <w:pPr>
        <w:spacing w:after="0"/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Africa/Bamako offset = Z</w:t>
      </w:r>
    </w:p>
    <w:p w14:paraId="31E171F2" w14:textId="77777777" w:rsidR="00B97AC0" w:rsidRPr="00B97AC0" w:rsidRDefault="00B97AC0" w:rsidP="00251765">
      <w:pPr>
        <w:spacing w:after="0"/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Africa/Bangui offset = +01:00</w:t>
      </w:r>
    </w:p>
    <w:p w14:paraId="30DD3206" w14:textId="77777777" w:rsidR="00B97AC0" w:rsidRPr="00B97AC0" w:rsidRDefault="00B97AC0" w:rsidP="00251765">
      <w:pPr>
        <w:spacing w:after="0"/>
        <w:rPr>
          <w:lang w:val="en-US"/>
        </w:rPr>
      </w:pPr>
      <w:proofErr w:type="spellStart"/>
      <w:r w:rsidRPr="00B97AC0">
        <w:rPr>
          <w:lang w:val="en-US"/>
        </w:rPr>
        <w:t>ZoneId</w:t>
      </w:r>
      <w:proofErr w:type="spellEnd"/>
      <w:r w:rsidRPr="00B97AC0">
        <w:rPr>
          <w:lang w:val="en-US"/>
        </w:rPr>
        <w:t xml:space="preserve"> = Africa/Banjul offset = Z</w:t>
      </w:r>
    </w:p>
    <w:p w14:paraId="4C18B1ED" w14:textId="04727F7B" w:rsidR="00B97AC0" w:rsidRDefault="00B97AC0" w:rsidP="00251765">
      <w:pPr>
        <w:spacing w:after="0"/>
      </w:pPr>
      <w:proofErr w:type="spellStart"/>
      <w:r>
        <w:t>ZoneId</w:t>
      </w:r>
      <w:proofErr w:type="spellEnd"/>
      <w:r>
        <w:t xml:space="preserve"> = </w:t>
      </w:r>
      <w:proofErr w:type="spellStart"/>
      <w:r>
        <w:t>Africa</w:t>
      </w:r>
      <w:proofErr w:type="spellEnd"/>
      <w:r>
        <w:t>/Bissau offset = Z</w:t>
      </w:r>
    </w:p>
    <w:p w14:paraId="37913DF8" w14:textId="763DCE8C" w:rsidR="00B97AC0" w:rsidRDefault="00B97AC0" w:rsidP="00B97AC0"/>
    <w:p w14:paraId="3C29D363" w14:textId="45D15A00" w:rsidR="00315A00" w:rsidRDefault="00315A00" w:rsidP="00B97AC0">
      <w:r w:rsidRPr="00315A00">
        <w:t xml:space="preserve">Liste des fuseaux horaires de la base de données </w:t>
      </w:r>
      <w:proofErr w:type="spellStart"/>
      <w:r w:rsidRPr="00315A00">
        <w:t>tz</w:t>
      </w:r>
      <w:proofErr w:type="spellEnd"/>
    </w:p>
    <w:p w14:paraId="0B769595" w14:textId="76BC45D4" w:rsidR="00315A00" w:rsidRDefault="00315A00" w:rsidP="00B97AC0">
      <w:hyperlink r:id="rId14" w:history="1">
        <w:r w:rsidRPr="0026527C">
          <w:rPr>
            <w:rStyle w:val="Lienhypertexte"/>
          </w:rPr>
          <w:t>https://en.m.wikipedia.org/wiki/List_of_tz_database_time_zones</w:t>
        </w:r>
      </w:hyperlink>
    </w:p>
    <w:p w14:paraId="1A6D5832" w14:textId="07562B93" w:rsidR="00315A00" w:rsidRDefault="00315A00" w:rsidP="00B97AC0">
      <w:hyperlink r:id="rId15" w:history="1">
        <w:r w:rsidRPr="00315A00">
          <w:rPr>
            <w:rStyle w:val="Lienhypertexte"/>
            <w:highlight w:val="yellow"/>
          </w:rPr>
          <w:t>https://devstory.net/13715/java-zoneid</w:t>
        </w:r>
      </w:hyperlink>
    </w:p>
    <w:p w14:paraId="275D26B9" w14:textId="59E87357" w:rsidR="00315A00" w:rsidRDefault="0019547B" w:rsidP="00B97AC0">
      <w:r w:rsidRPr="0019547B">
        <w:lastRenderedPageBreak/>
        <w:drawing>
          <wp:inline distT="0" distB="0" distL="0" distR="0" wp14:anchorId="459DA640" wp14:editId="29B1371B">
            <wp:extent cx="5760720" cy="2253615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E5BC" w14:textId="77777777" w:rsidR="00B97AC0" w:rsidRPr="00E160EB" w:rsidRDefault="00B97AC0" w:rsidP="00947D47"/>
    <w:p w14:paraId="52D46139" w14:textId="53B41F2C" w:rsidR="001B51CC" w:rsidRDefault="001B51CC" w:rsidP="001B51CC">
      <w:pPr>
        <w:pStyle w:val="Titre1"/>
      </w:pPr>
      <w:bookmarkStart w:id="11" w:name="_Toc107480105"/>
      <w:r>
        <w:t>Format des dates</w:t>
      </w:r>
      <w:bookmarkEnd w:id="11"/>
    </w:p>
    <w:p w14:paraId="401CB4AD" w14:textId="4FBA8B80" w:rsidR="001B51CC" w:rsidRDefault="001B51CC" w:rsidP="001B51CC">
      <w:pPr>
        <w:pStyle w:val="Titre2"/>
      </w:pPr>
      <w:bookmarkStart w:id="12" w:name="_Toc107480106"/>
      <w:r w:rsidRPr="001B51CC">
        <w:t xml:space="preserve">Class </w:t>
      </w:r>
      <w:proofErr w:type="spellStart"/>
      <w:r w:rsidRPr="001B51CC">
        <w:t>SimpleDateFormat</w:t>
      </w:r>
      <w:bookmarkEnd w:id="12"/>
      <w:proofErr w:type="spellEnd"/>
    </w:p>
    <w:p w14:paraId="42869B92" w14:textId="0F10A7B5" w:rsidR="009504D9" w:rsidRPr="009504D9" w:rsidRDefault="009504D9" w:rsidP="009504D9">
      <w:pPr>
        <w:pStyle w:val="Titre3"/>
      </w:pPr>
      <w:bookmarkStart w:id="13" w:name="_Toc107480107"/>
      <w:r w:rsidRPr="009504D9">
        <w:t>Date and Time Patterns</w:t>
      </w:r>
      <w:bookmarkEnd w:id="13"/>
    </w:p>
    <w:p w14:paraId="6C761C9F" w14:textId="4F604DE4" w:rsidR="001B51CC" w:rsidRDefault="00BF22FA" w:rsidP="001B51CC">
      <w:hyperlink r:id="rId17" w:history="1">
        <w:r w:rsidR="00D02E3E" w:rsidRPr="002849AB">
          <w:rPr>
            <w:rStyle w:val="Lienhypertexte"/>
          </w:rPr>
          <w:t>https://docs.oracle.com/javase/7/docs/api/java/text/SimpleDateFormat.html</w:t>
        </w:r>
      </w:hyperlink>
    </w:p>
    <w:tbl>
      <w:tblPr>
        <w:tblW w:w="0" w:type="auto"/>
        <w:tblCellSpacing w:w="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hart shows pattern letters, date/time component, presentation, and examples."/>
      </w:tblPr>
      <w:tblGrid>
        <w:gridCol w:w="706"/>
        <w:gridCol w:w="3566"/>
        <w:gridCol w:w="1732"/>
        <w:gridCol w:w="3068"/>
      </w:tblGrid>
      <w:tr w:rsidR="00CA4936" w:rsidRPr="00CA4936" w14:paraId="7C46D7E8" w14:textId="77777777" w:rsidTr="00CA4936">
        <w:trPr>
          <w:tblCellSpacing w:w="22" w:type="dxa"/>
        </w:trPr>
        <w:tc>
          <w:tcPr>
            <w:tcW w:w="0" w:type="auto"/>
            <w:shd w:val="clear" w:color="auto" w:fill="CCCCFF"/>
            <w:vAlign w:val="center"/>
            <w:hideMark/>
          </w:tcPr>
          <w:p w14:paraId="6A570F7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Letter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28FA0F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Date or Time Component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1C2984C5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Presentation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7FD728D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Examples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B2A549C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4D5DFC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G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F6E94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Era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designator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A6018AB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8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439F23B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25E2BEC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31FCCDC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A6FDEE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0C63A6D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19" w:anchor="yea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Year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FBC358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1996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96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7AD13B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31C7D93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AE4328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F740776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0" w:anchor="yea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Year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14F3B9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BB63A68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45D994B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72A1C0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582D8B8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1" w:anchor="month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Month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7C0D4F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proofErr w:type="spellStart"/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07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635CECE6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8EB703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B3DA070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640BF14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2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EF4CA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27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0D3D22E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EF916E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F0BCF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Week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28D2A5E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3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C9F103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2D283E0E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D7108D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46C921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42D7DE9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4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044095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189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085742B1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BE16FE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d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28FFD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month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8F4D53A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5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3A4E7A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B09B03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16A6380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F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1C10399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Day of week in month </w:t>
            </w:r>
          </w:p>
        </w:tc>
        <w:tc>
          <w:tcPr>
            <w:tcW w:w="0" w:type="auto"/>
            <w:vAlign w:val="center"/>
            <w:hideMark/>
          </w:tcPr>
          <w:p w14:paraId="64B3B2E3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6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CE2920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EFC28B4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3DB9663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C928C12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Day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name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week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D144456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7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D8E811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Tuesday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Tue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2450742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AB23BD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u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AE4E4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Day number of week (1 = Monday, ..., 7 = Sunday) </w:t>
            </w:r>
          </w:p>
        </w:tc>
        <w:tc>
          <w:tcPr>
            <w:tcW w:w="0" w:type="auto"/>
            <w:vAlign w:val="center"/>
            <w:hideMark/>
          </w:tcPr>
          <w:p w14:paraId="63FE6D02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8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2A8D6C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3F61112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D343CD3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80E604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Am/pm marker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A90D79E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29" w:anchor="text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Text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1AC8EF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PM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52CF00CE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01F9A9D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1F68AA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day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(0-23) </w:t>
            </w:r>
          </w:p>
        </w:tc>
        <w:tc>
          <w:tcPr>
            <w:tcW w:w="0" w:type="auto"/>
            <w:vAlign w:val="center"/>
            <w:hideMark/>
          </w:tcPr>
          <w:p w14:paraId="4A3317AB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0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51FDF8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1F328A0D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6A5EB29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k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DF6C0F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day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(1-24)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E56C491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1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1BF9E8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24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9A886A3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0E6CDB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K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16FD4A1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am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/pm (0-11) </w:t>
            </w:r>
          </w:p>
        </w:tc>
        <w:tc>
          <w:tcPr>
            <w:tcW w:w="0" w:type="auto"/>
            <w:vAlign w:val="center"/>
            <w:hideMark/>
          </w:tcPr>
          <w:p w14:paraId="1A3CFFD4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2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12F2B9A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4EAC3880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5142174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F8490A7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am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/pm (1-12)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BAE52E6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3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9AF21A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12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7BB880D1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0005F2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m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94EBD5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Minute in </w:t>
            </w: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hour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0CC2CDEF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4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2863120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30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22A049D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032DB0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s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A0A1E6B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Second in minute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13DDE97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5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D911A06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55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321975C6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7A3DD25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S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0BC0D0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Millisecond</w:t>
            </w:r>
            <w:proofErr w:type="spellEnd"/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94CBE41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6" w:anchor="number" w:history="1">
              <w:proofErr w:type="spellStart"/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Number</w:t>
              </w:r>
              <w:proofErr w:type="spellEnd"/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02B8EFE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978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F405B8" w14:paraId="62A2CAC3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5C7FC0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lastRenderedPageBreak/>
              <w:t>z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1D77BC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6987282F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7" w:anchor="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General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011D7875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Pacific Standard Time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PST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GMT-08:00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CA4936" w:rsidRPr="00CA4936" w14:paraId="40DA51E8" w14:textId="77777777" w:rsidTr="00CA4936">
        <w:trPr>
          <w:tblCellSpacing w:w="22" w:type="dxa"/>
        </w:trPr>
        <w:tc>
          <w:tcPr>
            <w:tcW w:w="0" w:type="auto"/>
            <w:vAlign w:val="center"/>
            <w:hideMark/>
          </w:tcPr>
          <w:p w14:paraId="1A4985C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Z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19D76DD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vAlign w:val="center"/>
            <w:hideMark/>
          </w:tcPr>
          <w:p w14:paraId="60E5BAC6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8" w:anchor="rfc822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RFC 822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83B2A80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A4936" w:rsidRPr="00CA4936" w14:paraId="64851119" w14:textId="77777777" w:rsidTr="00CA4936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2851038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X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5CBED24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zone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4B554BC7" w14:textId="77777777" w:rsidR="00CA4936" w:rsidRPr="00CA4936" w:rsidRDefault="00BF22FA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39" w:anchor="iso8601timezone" w:history="1">
              <w:r w:rsidR="00CA4936" w:rsidRPr="00CA4936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ISO 8601 time zone</w:t>
              </w:r>
            </w:hyperlink>
            <w:r w:rsidR="00CA4936"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2248F8FF" w14:textId="77777777" w:rsidR="00CA4936" w:rsidRPr="00CA4936" w:rsidRDefault="00CA4936" w:rsidP="00CA49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-0800</w:t>
            </w:r>
            <w:r w:rsidRPr="00CA4936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; </w:t>
            </w:r>
            <w:r w:rsidRPr="00CA4936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-08:00</w:t>
            </w:r>
          </w:p>
        </w:tc>
      </w:tr>
    </w:tbl>
    <w:p w14:paraId="4491B593" w14:textId="1C45F9BC" w:rsidR="00D02E3E" w:rsidRDefault="00D02E3E" w:rsidP="001B51CC"/>
    <w:p w14:paraId="438A687B" w14:textId="63E06352" w:rsidR="00C00889" w:rsidRDefault="00C00889" w:rsidP="009504D9">
      <w:pPr>
        <w:pStyle w:val="Titre3"/>
      </w:pPr>
      <w:bookmarkStart w:id="14" w:name="_Toc107480108"/>
      <w:r w:rsidRPr="00C00889">
        <w:t>Exemples</w:t>
      </w:r>
      <w:bookmarkEnd w:id="14"/>
    </w:p>
    <w:tbl>
      <w:tblPr>
        <w:tblW w:w="0" w:type="auto"/>
        <w:tblCellSpacing w:w="2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Examples of date and time patterns interpreted in the U.S. locale"/>
      </w:tblPr>
      <w:tblGrid>
        <w:gridCol w:w="3667"/>
        <w:gridCol w:w="4387"/>
      </w:tblGrid>
      <w:tr w:rsidR="00C00889" w:rsidRPr="00C00889" w14:paraId="13308AF7" w14:textId="77777777" w:rsidTr="00C00889">
        <w:trPr>
          <w:tblCellSpacing w:w="22" w:type="dxa"/>
        </w:trPr>
        <w:tc>
          <w:tcPr>
            <w:tcW w:w="0" w:type="auto"/>
            <w:shd w:val="clear" w:color="auto" w:fill="CCCCFF"/>
            <w:vAlign w:val="center"/>
            <w:hideMark/>
          </w:tcPr>
          <w:p w14:paraId="6AB95BE7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Date and Time Pattern </w:t>
            </w:r>
          </w:p>
        </w:tc>
        <w:tc>
          <w:tcPr>
            <w:tcW w:w="0" w:type="auto"/>
            <w:shd w:val="clear" w:color="auto" w:fill="CCCCFF"/>
            <w:vAlign w:val="center"/>
            <w:hideMark/>
          </w:tcPr>
          <w:p w14:paraId="64079D7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Result</w:t>
            </w:r>
            <w:proofErr w:type="spellEnd"/>
            <w:r w:rsidRPr="00C008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35049E4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84FEA11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 xml:space="preserve">"yyyy.MM.dd G 'at'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HH:mm:ss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 xml:space="preserve">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3CD35AD4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2001.07.04 AD at 12:08:56 PDT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2BB1C506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0A2F5F4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"EEE, MMM d, ''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56663FFE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Wed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,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4, '01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F9A0F45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DE0312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"h:mm a"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7CCB557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12:08 PM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F405B8" w14:paraId="26278F8C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448928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'o''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clock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' a, zzzz"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1F29EAF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val="en-US" w:eastAsia="fr-FR"/>
              </w:rPr>
              <w:t>12 o'clock PM, Pacific Daylight Time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</w:t>
            </w:r>
          </w:p>
        </w:tc>
      </w:tr>
      <w:tr w:rsidR="00C00889" w:rsidRPr="00C00889" w14:paraId="169610E6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6BABFD4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"K:mm a,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55E1D47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0:08 PM, PDT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4FA6D88B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161314CF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"yyyyy.MMMMM.dd GGG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hh:mm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aaa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512071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02001.July.04 AD 12:08 PM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C688D1F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4ECE289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"EEE, d MMM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HH:mm:ss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Z"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55F7BF09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Wed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, 4 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Jul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 xml:space="preserve"> 2001 12:08:56 -0700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6CC71E5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71FA915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yyMMddHHmmssZ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34A771FB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010704120856-0700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0A1EAEA7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3C3A0B26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yyyy-MM-dd'T'HH:mm:ss.SSSZ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19CA8A0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2001-07-04T12:08:56.235-0700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16912775" w14:textId="77777777" w:rsidTr="00C00889">
        <w:trPr>
          <w:tblCellSpacing w:w="22" w:type="dxa"/>
        </w:trPr>
        <w:tc>
          <w:tcPr>
            <w:tcW w:w="0" w:type="auto"/>
            <w:shd w:val="clear" w:color="auto" w:fill="EEEEFF"/>
            <w:vAlign w:val="center"/>
            <w:hideMark/>
          </w:tcPr>
          <w:p w14:paraId="561EEA4C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yyyy-MM-dd'T'HH:mm:ss.SSSXXX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shd w:val="clear" w:color="auto" w:fill="EEEEFF"/>
            <w:vAlign w:val="center"/>
            <w:hideMark/>
          </w:tcPr>
          <w:p w14:paraId="7B0F5733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2001-07-04T12:08:56.235-07:00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</w:tr>
      <w:tr w:rsidR="00C00889" w:rsidRPr="00C00889" w14:paraId="4D9F7A72" w14:textId="77777777" w:rsidTr="00C00889">
        <w:trPr>
          <w:tblCellSpacing w:w="22" w:type="dxa"/>
        </w:trPr>
        <w:tc>
          <w:tcPr>
            <w:tcW w:w="0" w:type="auto"/>
            <w:vAlign w:val="center"/>
            <w:hideMark/>
          </w:tcPr>
          <w:p w14:paraId="59A36495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"YYYY-'</w:t>
            </w:r>
            <w:proofErr w:type="spellStart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W'ww</w:t>
            </w:r>
            <w:proofErr w:type="spellEnd"/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-u"</w:t>
            </w:r>
            <w:r w:rsidRPr="00C0088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14:paraId="6C5680FE" w14:textId="77777777" w:rsidR="00C00889" w:rsidRPr="00C00889" w:rsidRDefault="00C00889" w:rsidP="00C0088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C00889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2001-W27-3</w:t>
            </w:r>
          </w:p>
        </w:tc>
      </w:tr>
    </w:tbl>
    <w:p w14:paraId="441EA981" w14:textId="160AC926" w:rsidR="00C00889" w:rsidRDefault="00C00889" w:rsidP="00C00889"/>
    <w:p w14:paraId="36D36111" w14:textId="77777777" w:rsidR="00C00889" w:rsidRPr="00C00889" w:rsidRDefault="00C00889" w:rsidP="00C00889"/>
    <w:p w14:paraId="66181394" w14:textId="77777777" w:rsidR="00C00889" w:rsidRDefault="00C00889" w:rsidP="001B51CC"/>
    <w:p w14:paraId="31C011DE" w14:textId="0D64479B" w:rsidR="00D02E3E" w:rsidRDefault="00B515B4" w:rsidP="00B515B4">
      <w:pPr>
        <w:pStyle w:val="Titre2"/>
      </w:pPr>
      <w:bookmarkStart w:id="15" w:name="_Toc107480109"/>
      <w:r w:rsidRPr="00B515B4">
        <w:t xml:space="preserve">Class </w:t>
      </w:r>
      <w:proofErr w:type="spellStart"/>
      <w:r w:rsidRPr="00B515B4">
        <w:t>DateTimeFormatter</w:t>
      </w:r>
      <w:bookmarkEnd w:id="15"/>
      <w:proofErr w:type="spellEnd"/>
    </w:p>
    <w:p w14:paraId="5B1BAFDE" w14:textId="0AE3ED18" w:rsidR="00B515B4" w:rsidRDefault="00BF22FA" w:rsidP="00B515B4">
      <w:hyperlink r:id="rId40" w:history="1">
        <w:r w:rsidR="00B515B4" w:rsidRPr="00181819">
          <w:rPr>
            <w:rStyle w:val="Lienhypertexte"/>
          </w:rPr>
          <w:t>https://docs.oracle.com/javase/8/docs/api/java/time/format/DateTimeFormatter.html</w:t>
        </w:r>
      </w:hyperlink>
    </w:p>
    <w:p w14:paraId="0D73117F" w14:textId="5C3A9D8A" w:rsidR="00B515B4" w:rsidRPr="00B515B4" w:rsidRDefault="009504D9" w:rsidP="009504D9">
      <w:pPr>
        <w:pStyle w:val="Titre3"/>
      </w:pPr>
      <w:bookmarkStart w:id="16" w:name="_Toc107480110"/>
      <w:proofErr w:type="spellStart"/>
      <w:r w:rsidRPr="009504D9">
        <w:t>Predefined</w:t>
      </w:r>
      <w:proofErr w:type="spellEnd"/>
      <w:r w:rsidRPr="009504D9">
        <w:t xml:space="preserve"> </w:t>
      </w:r>
      <w:proofErr w:type="spellStart"/>
      <w:r w:rsidRPr="009504D9">
        <w:t>Formatters</w:t>
      </w:r>
      <w:bookmarkEnd w:id="16"/>
      <w:proofErr w:type="spellEnd"/>
    </w:p>
    <w:tbl>
      <w:tblPr>
        <w:tblW w:w="9316" w:type="dxa"/>
        <w:tblCellSpacing w:w="22" w:type="dxa"/>
        <w:tblLayout w:type="fixed"/>
        <w:tblCellMar>
          <w:top w:w="29" w:type="dxa"/>
          <w:left w:w="29" w:type="dxa"/>
          <w:bottom w:w="29" w:type="dxa"/>
          <w:right w:w="29" w:type="dxa"/>
        </w:tblCellMar>
        <w:tblLook w:val="04A0" w:firstRow="1" w:lastRow="0" w:firstColumn="1" w:lastColumn="0" w:noHBand="0" w:noVBand="1"/>
        <w:tblDescription w:val="Predefined Formatters"/>
      </w:tblPr>
      <w:tblGrid>
        <w:gridCol w:w="4723"/>
        <w:gridCol w:w="1331"/>
        <w:gridCol w:w="3262"/>
      </w:tblGrid>
      <w:tr w:rsidR="009504D9" w:rsidRPr="009504D9" w14:paraId="48537C86" w14:textId="77777777" w:rsidTr="009504D9">
        <w:trPr>
          <w:tblHeader/>
          <w:tblCellSpacing w:w="22" w:type="dxa"/>
        </w:trPr>
        <w:tc>
          <w:tcPr>
            <w:tcW w:w="4657" w:type="dxa"/>
            <w:vAlign w:val="center"/>
            <w:hideMark/>
          </w:tcPr>
          <w:p w14:paraId="5FA44B8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Formatter</w:t>
            </w:r>
          </w:p>
        </w:tc>
        <w:tc>
          <w:tcPr>
            <w:tcW w:w="1287" w:type="dxa"/>
            <w:vAlign w:val="center"/>
            <w:hideMark/>
          </w:tcPr>
          <w:p w14:paraId="3CF21AD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Description</w:t>
            </w:r>
          </w:p>
        </w:tc>
        <w:tc>
          <w:tcPr>
            <w:tcW w:w="3196" w:type="dxa"/>
            <w:vAlign w:val="center"/>
            <w:hideMark/>
          </w:tcPr>
          <w:p w14:paraId="2EFD593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Example</w:t>
            </w:r>
          </w:p>
        </w:tc>
      </w:tr>
      <w:tr w:rsidR="009504D9" w:rsidRPr="009504D9" w14:paraId="4F5FA3C6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5DD04B5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1" w:anchor="ofLocalizedDat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4B0A806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date style from the locale </w:t>
            </w:r>
          </w:p>
        </w:tc>
        <w:tc>
          <w:tcPr>
            <w:tcW w:w="3196" w:type="dxa"/>
            <w:vAlign w:val="center"/>
            <w:hideMark/>
          </w:tcPr>
          <w:p w14:paraId="6CECB16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'2011-12-03'</w:t>
            </w:r>
          </w:p>
        </w:tc>
      </w:tr>
      <w:tr w:rsidR="009504D9" w:rsidRPr="009504D9" w14:paraId="3633A2DC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31AC277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2" w:anchor="ofLocalized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54A3196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time style from the locale </w:t>
            </w:r>
          </w:p>
        </w:tc>
        <w:tc>
          <w:tcPr>
            <w:tcW w:w="3196" w:type="dxa"/>
            <w:vAlign w:val="center"/>
            <w:hideMark/>
          </w:tcPr>
          <w:p w14:paraId="1012A43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'10:15:30'</w:t>
            </w:r>
          </w:p>
        </w:tc>
      </w:tr>
      <w:tr w:rsidR="009504D9" w:rsidRPr="009504D9" w14:paraId="338F8A7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5FB9E92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3" w:anchor="ofLocalizedDate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50FF404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Formatter with a style for date and time from the locale</w:t>
            </w:r>
          </w:p>
        </w:tc>
        <w:tc>
          <w:tcPr>
            <w:tcW w:w="3196" w:type="dxa"/>
            <w:vAlign w:val="center"/>
            <w:hideMark/>
          </w:tcPr>
          <w:p w14:paraId="6B51935F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'3 Jun 2008 11:05:30'</w:t>
            </w:r>
          </w:p>
        </w:tc>
      </w:tr>
      <w:tr w:rsidR="009504D9" w:rsidRPr="009504D9" w14:paraId="4AB4B53B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4BFC0E3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4" w:anchor="ofLocalizedDateTime-java.time.format.FormatStyle-" w:history="1"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ofLocalizedDateTime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(</w:t>
              </w:r>
              <w:proofErr w:type="spellStart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dateStyle,timeStyle</w:t>
              </w:r>
              <w:proofErr w:type="spellEnd"/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)</w:t>
              </w:r>
            </w:hyperlink>
            <w:r w:rsidR="009504D9"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</w:p>
        </w:tc>
        <w:tc>
          <w:tcPr>
            <w:tcW w:w="1287" w:type="dxa"/>
            <w:vAlign w:val="center"/>
            <w:hideMark/>
          </w:tcPr>
          <w:p w14:paraId="6B578D2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Formatter with date and time styles from the locale </w:t>
            </w:r>
          </w:p>
        </w:tc>
        <w:tc>
          <w:tcPr>
            <w:tcW w:w="3196" w:type="dxa"/>
            <w:vAlign w:val="center"/>
            <w:hideMark/>
          </w:tcPr>
          <w:p w14:paraId="18CEA5A0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'3 Jun 2008 11:05'</w:t>
            </w:r>
          </w:p>
        </w:tc>
      </w:tr>
      <w:tr w:rsidR="009504D9" w:rsidRPr="009504D9" w14:paraId="2B97D1DD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11996490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5" w:anchor="BASIC_ISO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BASIC_ISO_DATE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44B3B0C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Basic ISO date </w:t>
            </w:r>
          </w:p>
        </w:tc>
        <w:tc>
          <w:tcPr>
            <w:tcW w:w="3196" w:type="dxa"/>
            <w:vAlign w:val="center"/>
            <w:hideMark/>
          </w:tcPr>
          <w:p w14:paraId="3C9141D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'20111203'</w:t>
            </w:r>
          </w:p>
        </w:tc>
      </w:tr>
      <w:tr w:rsidR="009504D9" w:rsidRPr="009504D9" w14:paraId="56986A1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A5ACF51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6" w:anchor="ISO_LOCAL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08D053EF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ISO Local Date </w:t>
            </w:r>
          </w:p>
        </w:tc>
        <w:tc>
          <w:tcPr>
            <w:tcW w:w="3196" w:type="dxa"/>
            <w:vAlign w:val="center"/>
            <w:hideMark/>
          </w:tcPr>
          <w:p w14:paraId="3B30B4E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'2011-12-03'</w:t>
            </w:r>
          </w:p>
        </w:tc>
      </w:tr>
      <w:tr w:rsidR="009504D9" w:rsidRPr="009504D9" w14:paraId="15AE8B64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302AD756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7" w:anchor="ISO_OFFSET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7693D60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ISO Date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2087D2CB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'2011-12-03+01:00'</w:t>
            </w:r>
          </w:p>
        </w:tc>
      </w:tr>
      <w:tr w:rsidR="009504D9" w:rsidRPr="009504D9" w14:paraId="6A2DC57E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4264668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8" w:anchor="ISO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B67DDC6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ISO Date with or without offset </w:t>
            </w:r>
          </w:p>
        </w:tc>
        <w:tc>
          <w:tcPr>
            <w:tcW w:w="3196" w:type="dxa"/>
            <w:vAlign w:val="center"/>
            <w:hideMark/>
          </w:tcPr>
          <w:p w14:paraId="4AB3AE2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'2011-12-03+01:00'; '2011-12-03'</w:t>
            </w:r>
          </w:p>
        </w:tc>
      </w:tr>
      <w:tr w:rsidR="009504D9" w:rsidRPr="009504D9" w14:paraId="1AD03CF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8FE681C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49" w:anchor="ISO_LOCAL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52ECE53E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without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65236B17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'10:15:30'</w:t>
            </w:r>
          </w:p>
        </w:tc>
      </w:tr>
      <w:tr w:rsidR="009504D9" w:rsidRPr="009504D9" w14:paraId="17D012F9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1BF3030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0" w:anchor="ISO_OFFSET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5EA8693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7DD963A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'10:15:30+01:00'</w:t>
            </w:r>
          </w:p>
        </w:tc>
      </w:tr>
      <w:tr w:rsidR="009504D9" w:rsidRPr="009504D9" w14:paraId="0FCADCF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4749B1F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1" w:anchor="ISO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86FC4B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Time with or without offset </w:t>
            </w:r>
          </w:p>
        </w:tc>
        <w:tc>
          <w:tcPr>
            <w:tcW w:w="3196" w:type="dxa"/>
            <w:vAlign w:val="center"/>
            <w:hideMark/>
          </w:tcPr>
          <w:p w14:paraId="62DB3D4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'10:15:30+01:00'; '10:15:30'</w:t>
            </w:r>
          </w:p>
        </w:tc>
      </w:tr>
      <w:tr w:rsidR="009504D9" w:rsidRPr="009504D9" w14:paraId="28993538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748B68C2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2" w:anchor="ISO_LOCAL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ISO_LOCAL_DATE_TIME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33EDEC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ISO Local Date and Time </w:t>
            </w:r>
          </w:p>
        </w:tc>
        <w:tc>
          <w:tcPr>
            <w:tcW w:w="3196" w:type="dxa"/>
            <w:vAlign w:val="center"/>
            <w:hideMark/>
          </w:tcPr>
          <w:p w14:paraId="3DF62FEC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'2011-12-03T10:15:30'</w:t>
            </w:r>
          </w:p>
        </w:tc>
      </w:tr>
      <w:tr w:rsidR="009504D9" w:rsidRPr="009504D9" w14:paraId="754B918B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189B7FEF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3" w:anchor="ISO_OFFSET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ISO_OFFSET_DATE_TIME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2087BE7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Date Time </w:t>
            </w: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with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Offset </w:t>
            </w:r>
          </w:p>
        </w:tc>
        <w:tc>
          <w:tcPr>
            <w:tcW w:w="3196" w:type="dxa"/>
            <w:vAlign w:val="center"/>
            <w:hideMark/>
          </w:tcPr>
          <w:p w14:paraId="12A23EB0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2011-12-03T10:15:30+01:00'</w:t>
            </w:r>
          </w:p>
        </w:tc>
      </w:tr>
      <w:tr w:rsidR="009504D9" w:rsidRPr="009504D9" w14:paraId="56572841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F1B76C2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4" w:anchor="ISO_ZONED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ISO_ZONED_DATE_TIME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0BA7D4A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Zoned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Date Time </w:t>
            </w:r>
          </w:p>
        </w:tc>
        <w:tc>
          <w:tcPr>
            <w:tcW w:w="3196" w:type="dxa"/>
            <w:vAlign w:val="center"/>
            <w:hideMark/>
          </w:tcPr>
          <w:p w14:paraId="40960553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'2011-12-03T10:15:30+01:00[Europe/Paris]'</w:t>
            </w:r>
          </w:p>
        </w:tc>
      </w:tr>
      <w:tr w:rsidR="009504D9" w:rsidRPr="009504D9" w14:paraId="6D427260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68B01D0D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5" w:anchor="ISO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47577AF3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Date and time with ZoneId </w:t>
            </w:r>
          </w:p>
        </w:tc>
        <w:tc>
          <w:tcPr>
            <w:tcW w:w="3196" w:type="dxa"/>
            <w:vAlign w:val="center"/>
            <w:hideMark/>
          </w:tcPr>
          <w:p w14:paraId="0214A67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'2011-12-03T10:15:30+01:00[Europe/Paris]'</w:t>
            </w:r>
          </w:p>
        </w:tc>
      </w:tr>
      <w:tr w:rsidR="009504D9" w:rsidRPr="009504D9" w14:paraId="7492ECD0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92ABC99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6" w:anchor="ISO_ORDINAL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ISO_ORDINAL_DATE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6791FD64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Year and day of year </w:t>
            </w:r>
          </w:p>
        </w:tc>
        <w:tc>
          <w:tcPr>
            <w:tcW w:w="3196" w:type="dxa"/>
            <w:vAlign w:val="center"/>
            <w:hideMark/>
          </w:tcPr>
          <w:p w14:paraId="66B2CDED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'2012-337'</w:t>
            </w:r>
          </w:p>
        </w:tc>
      </w:tr>
      <w:tr w:rsidR="009504D9" w:rsidRPr="009504D9" w14:paraId="22B2D42A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393E119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7" w:anchor="ISO_WEEK_DAT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ISO_WEEK_DATE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1B2F478A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Year</w:t>
            </w:r>
            <w:proofErr w:type="spellEnd"/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and Week </w:t>
            </w:r>
          </w:p>
        </w:tc>
        <w:tc>
          <w:tcPr>
            <w:tcW w:w="3196" w:type="dxa"/>
            <w:vAlign w:val="center"/>
            <w:hideMark/>
          </w:tcPr>
          <w:p w14:paraId="7FD8293C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2012-W48-6'</w:t>
            </w:r>
          </w:p>
        </w:tc>
      </w:tr>
      <w:tr w:rsidR="009504D9" w:rsidRPr="009504D9" w14:paraId="309A5ED7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4182225B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8" w:anchor="ISO_INSTANT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ISO_INSTANT</w:t>
              </w:r>
            </w:hyperlink>
          </w:p>
        </w:tc>
        <w:tc>
          <w:tcPr>
            <w:tcW w:w="1287" w:type="dxa"/>
            <w:vAlign w:val="center"/>
            <w:hideMark/>
          </w:tcPr>
          <w:p w14:paraId="386CC165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Date and Time of an Instant </w:t>
            </w:r>
          </w:p>
        </w:tc>
        <w:tc>
          <w:tcPr>
            <w:tcW w:w="3196" w:type="dxa"/>
            <w:vAlign w:val="center"/>
            <w:hideMark/>
          </w:tcPr>
          <w:p w14:paraId="3F440C58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'2011-12-03T10:15:30Z' </w:t>
            </w:r>
          </w:p>
        </w:tc>
      </w:tr>
      <w:tr w:rsidR="009504D9" w:rsidRPr="009504D9" w14:paraId="0E497875" w14:textId="77777777" w:rsidTr="009504D9">
        <w:trPr>
          <w:tblCellSpacing w:w="22" w:type="dxa"/>
        </w:trPr>
        <w:tc>
          <w:tcPr>
            <w:tcW w:w="4657" w:type="dxa"/>
            <w:vAlign w:val="center"/>
            <w:hideMark/>
          </w:tcPr>
          <w:p w14:paraId="2D3533E6" w14:textId="77777777" w:rsidR="009504D9" w:rsidRPr="009504D9" w:rsidRDefault="00BF22FA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9" w:anchor="RFC_1123_DATE_TIME" w:history="1">
              <w:r w:rsidR="009504D9" w:rsidRPr="009504D9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  <w:lang w:eastAsia="fr-FR"/>
                </w:rPr>
                <w:t>RFC_1123_DATE_TIME</w:t>
              </w:r>
            </w:hyperlink>
          </w:p>
        </w:tc>
        <w:tc>
          <w:tcPr>
            <w:tcW w:w="1287" w:type="dxa"/>
            <w:vAlign w:val="center"/>
            <w:hideMark/>
          </w:tcPr>
          <w:p w14:paraId="6D14D791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RFC 1123 / RFC 822 </w:t>
            </w:r>
          </w:p>
        </w:tc>
        <w:tc>
          <w:tcPr>
            <w:tcW w:w="3196" w:type="dxa"/>
            <w:vAlign w:val="center"/>
            <w:hideMark/>
          </w:tcPr>
          <w:p w14:paraId="539ECDC9" w14:textId="77777777" w:rsidR="009504D9" w:rsidRPr="009504D9" w:rsidRDefault="009504D9" w:rsidP="009504D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9504D9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'Tue, 3 Jun 2008 11:05:30 GMT'</w:t>
            </w:r>
          </w:p>
        </w:tc>
      </w:tr>
    </w:tbl>
    <w:p w14:paraId="5D97F8A0" w14:textId="77777777" w:rsidR="00D02E3E" w:rsidRPr="001B51CC" w:rsidRDefault="00D02E3E" w:rsidP="001B51CC"/>
    <w:p w14:paraId="14554F47" w14:textId="775500DB" w:rsidR="001B51CC" w:rsidRDefault="009504D9" w:rsidP="009504D9">
      <w:pPr>
        <w:pStyle w:val="Titre3"/>
        <w:rPr>
          <w:lang w:val="en-US"/>
        </w:rPr>
      </w:pPr>
      <w:bookmarkStart w:id="17" w:name="_Toc107480111"/>
      <w:r w:rsidRPr="009504D9">
        <w:rPr>
          <w:lang w:val="en-US"/>
        </w:rPr>
        <w:t>Patterns for Formatting and Parsing</w:t>
      </w:r>
      <w:bookmarkEnd w:id="17"/>
    </w:p>
    <w:p w14:paraId="569E3F0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Symbol  Meaning                     Presentation      Examples</w:t>
      </w:r>
    </w:p>
    <w:p w14:paraId="0FE515D0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------  -------                     ------------      -------</w:t>
      </w:r>
    </w:p>
    <w:p w14:paraId="6282825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G       era                         text              AD; Anno Domini; A</w:t>
      </w:r>
    </w:p>
    <w:p w14:paraId="43CFED4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u       year                     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year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  2004; 04</w:t>
      </w:r>
    </w:p>
    <w:p w14:paraId="1ACF495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y       year-of-era                 year              2004; 04</w:t>
      </w:r>
    </w:p>
    <w:p w14:paraId="1D3D4215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D       day-of-year                 number            189</w:t>
      </w:r>
    </w:p>
    <w:p w14:paraId="521CF14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M/L     month-of-year               number/text       7; 07; Jul; July; J</w:t>
      </w:r>
    </w:p>
    <w:p w14:paraId="3B61F05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d       day-of-month                number            10</w:t>
      </w:r>
    </w:p>
    <w:p w14:paraId="374EEE0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A0DB4D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Q/q     quarter-of-year             number/text       3; 03; Q3; 3rd quarter</w:t>
      </w:r>
    </w:p>
    <w:p w14:paraId="2ADF8E7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Y       week-based-year             year              1996; 96</w:t>
      </w:r>
    </w:p>
    <w:p w14:paraId="5D688C4B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w       week-of-week-based-year     number            27</w:t>
      </w:r>
    </w:p>
    <w:p w14:paraId="0EDB142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W       week-of-month               number            4</w:t>
      </w:r>
    </w:p>
    <w:p w14:paraId="05A00BA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E       day-of-week                 text              Tue; Tuesday; T</w:t>
      </w:r>
    </w:p>
    <w:p w14:paraId="67EB10E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e/c     localized day-of-week       number/text       2; 02; Tue; Tuesday; T</w:t>
      </w:r>
    </w:p>
    <w:p w14:paraId="3FF5547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F       week-of-month               number            3</w:t>
      </w:r>
    </w:p>
    <w:p w14:paraId="41B59F6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FB06A1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a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am-pm-of-day                text              PM</w:t>
      </w:r>
    </w:p>
    <w:p w14:paraId="5DE3A98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h       clock-hour-of-am-pm (1-12)  number            12</w:t>
      </w:r>
    </w:p>
    <w:p w14:paraId="01EACB7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K       hour-of-am-pm (0-11)        number            0</w:t>
      </w:r>
    </w:p>
    <w:p w14:paraId="278BD1D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k       clock-hour-of-am-pm (1-24)  number            0</w:t>
      </w:r>
    </w:p>
    <w:p w14:paraId="39FE27D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664BEBFA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H       hour-of-day (0-23)          number            0</w:t>
      </w:r>
    </w:p>
    <w:p w14:paraId="09A8B37C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m       minute-of-hour              number            30</w:t>
      </w:r>
    </w:p>
    <w:p w14:paraId="27FA517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s       second-of-minute            number            55</w:t>
      </w:r>
    </w:p>
    <w:p w14:paraId="491455F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S       fraction-of-second          fraction          978</w:t>
      </w:r>
    </w:p>
    <w:p w14:paraId="2C33AC3E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A       milli-of-day                number            1234</w:t>
      </w:r>
    </w:p>
    <w:p w14:paraId="55639E7D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n       nano-of-second              number            987654321</w:t>
      </w:r>
    </w:p>
    <w:p w14:paraId="69C404B0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N       nano-of-day                 number            1234000000</w:t>
      </w:r>
    </w:p>
    <w:p w14:paraId="1FF4C7A1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0C9B305A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V       time-zone ID                zone-id           America/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Los_Angeles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>; Z; -08:30</w:t>
      </w:r>
    </w:p>
    <w:p w14:paraId="389A9D66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z       time-zone name              zone-name         Pacific Standard Time; PST</w:t>
      </w:r>
    </w:p>
    <w:p w14:paraId="1E952E72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O       localized zone-offset       offset-O          GMT+8; GMT+08:00; UTC-08:00;</w:t>
      </w:r>
    </w:p>
    <w:p w14:paraId="5C237D7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X       zone-offset 'Z' for zero    offset-X          Z; -08; -0830; -08:30; -083015; -08:30:15;</w:t>
      </w:r>
    </w:p>
    <w:p w14:paraId="589124F5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x       zone-offset                 offset-x          +0000; -08; -0830; -08:30; -083015; -08:30:15;</w:t>
      </w:r>
    </w:p>
    <w:p w14:paraId="5343A5F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lastRenderedPageBreak/>
        <w:t xml:space="preserve">   Z       zone-offset                 offset-Z          +0000; -0800; -08:00;</w:t>
      </w:r>
    </w:p>
    <w:p w14:paraId="6542E23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51ECA6D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p       pad next                    pad modifier      1</w:t>
      </w:r>
    </w:p>
    <w:p w14:paraId="7EC8E6DB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</w:p>
    <w:p w14:paraId="7C4D6993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'       escape for text             delimiter</w:t>
      </w:r>
    </w:p>
    <w:p w14:paraId="40D81CB8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''      single quote                literal           '</w:t>
      </w:r>
    </w:p>
    <w:p w14:paraId="3DD2A379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[       optional section start</w:t>
      </w:r>
    </w:p>
    <w:p w14:paraId="54D6309F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]       optional section end</w:t>
      </w:r>
    </w:p>
    <w:p w14:paraId="38143188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#       reserved for future use</w:t>
      </w:r>
    </w:p>
    <w:p w14:paraId="79BD0C37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{       reserved for future use</w:t>
      </w:r>
    </w:p>
    <w:p w14:paraId="648A83B4" w14:textId="77777777" w:rsidR="009504D9" w:rsidRPr="009504D9" w:rsidRDefault="009504D9" w:rsidP="009504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9504D9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}       </w:t>
      </w:r>
      <w:proofErr w:type="spellStart"/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>reserved</w:t>
      </w:r>
      <w:proofErr w:type="spellEnd"/>
      <w:r w:rsidRPr="009504D9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for future use</w:t>
      </w:r>
    </w:p>
    <w:p w14:paraId="130EBECF" w14:textId="0FD187E5" w:rsidR="009504D9" w:rsidRDefault="009504D9" w:rsidP="009504D9">
      <w:pPr>
        <w:rPr>
          <w:lang w:val="en-US"/>
        </w:rPr>
      </w:pPr>
    </w:p>
    <w:p w14:paraId="7457240B" w14:textId="77777777" w:rsidR="009504D9" w:rsidRPr="009504D9" w:rsidRDefault="009504D9" w:rsidP="009504D9">
      <w:pPr>
        <w:rPr>
          <w:lang w:val="en-US"/>
        </w:rPr>
      </w:pPr>
    </w:p>
    <w:p w14:paraId="0A55E869" w14:textId="77777777" w:rsidR="001B51CC" w:rsidRPr="009504D9" w:rsidRDefault="001B51CC" w:rsidP="00403A6C">
      <w:pPr>
        <w:rPr>
          <w:lang w:val="en-US"/>
        </w:rPr>
      </w:pPr>
    </w:p>
    <w:p w14:paraId="27DB0968" w14:textId="603D7524" w:rsidR="00C30E47" w:rsidRDefault="004C79E6" w:rsidP="004C79E6">
      <w:pPr>
        <w:pStyle w:val="Titre1"/>
      </w:pPr>
      <w:bookmarkStart w:id="18" w:name="_Toc107480112"/>
      <w:r>
        <w:t>Liste déroulante</w:t>
      </w:r>
      <w:bookmarkEnd w:id="18"/>
    </w:p>
    <w:p w14:paraId="30C3D712" w14:textId="64D19BF6" w:rsidR="00D57184" w:rsidRDefault="00396A90" w:rsidP="00396A90">
      <w:pPr>
        <w:pStyle w:val="Titre2"/>
      </w:pPr>
      <w:bookmarkStart w:id="19" w:name="_Toc107480113"/>
      <w:r>
        <w:t xml:space="preserve">Format des </w:t>
      </w:r>
      <w:r w:rsidR="00D57184">
        <w:t>Dates</w:t>
      </w:r>
      <w:bookmarkEnd w:id="19"/>
    </w:p>
    <w:p w14:paraId="58592946" w14:textId="77777777" w:rsidR="00396A90" w:rsidRPr="00396A90" w:rsidRDefault="00396A90" w:rsidP="00396A90"/>
    <w:p w14:paraId="38B60FCD" w14:textId="70C59CB5" w:rsidR="00D57184" w:rsidRDefault="00D57184" w:rsidP="00D57184">
      <w:r>
        <w:t>TU</w:t>
      </w:r>
    </w:p>
    <w:p w14:paraId="6819C67C" w14:textId="54F05D78" w:rsidR="00760D62" w:rsidRDefault="00BF22FA" w:rsidP="00D57184">
      <w:hyperlink r:id="rId60" w:history="1">
        <w:r w:rsidR="00760D62" w:rsidRPr="007B383D">
          <w:rPr>
            <w:rStyle w:val="Lienhypertexte"/>
          </w:rPr>
          <w:t>https://www.delftstack.com/fr/howto/java/how-to-get-the-current-date-time-in-java/</w:t>
        </w:r>
      </w:hyperlink>
    </w:p>
    <w:p w14:paraId="7639BDB5" w14:textId="77777777" w:rsidR="00760D62" w:rsidRDefault="00760D62" w:rsidP="00D57184"/>
    <w:p w14:paraId="645943FF" w14:textId="77777777" w:rsidR="001B51CC" w:rsidRDefault="001B51CC" w:rsidP="00D57184"/>
    <w:p w14:paraId="0F420457" w14:textId="4D5F62C5" w:rsidR="00D57184" w:rsidRDefault="00D57184" w:rsidP="00D57184">
      <w:r>
        <w:t>eu</w:t>
      </w:r>
    </w:p>
    <w:p w14:paraId="5947189B" w14:textId="5F5CEF23" w:rsidR="00D57184" w:rsidRDefault="00D57184" w:rsidP="00D57184">
      <w:r>
        <w:t>usa</w:t>
      </w:r>
    </w:p>
    <w:p w14:paraId="0B4F0E2D" w14:textId="78818320" w:rsidR="00D57184" w:rsidRDefault="00D57184" w:rsidP="00D57184">
      <w:proofErr w:type="spellStart"/>
      <w:r>
        <w:t>uk</w:t>
      </w:r>
      <w:proofErr w:type="spellEnd"/>
    </w:p>
    <w:p w14:paraId="1B904BFB" w14:textId="77777777" w:rsidR="00D57184" w:rsidRPr="00D57184" w:rsidRDefault="00D57184" w:rsidP="00D57184"/>
    <w:p w14:paraId="17A5922D" w14:textId="722D2EA7" w:rsidR="004C79E6" w:rsidRDefault="00A65193" w:rsidP="004C79E6">
      <w:r w:rsidRPr="00A65193">
        <w:rPr>
          <w:noProof/>
        </w:rPr>
        <w:lastRenderedPageBreak/>
        <w:drawing>
          <wp:inline distT="0" distB="0" distL="0" distR="0" wp14:anchorId="135B9ED9" wp14:editId="566B6C78">
            <wp:extent cx="5760720" cy="576072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AE8F" w14:textId="3533A9E1" w:rsidR="00A65193" w:rsidRDefault="00BF22FA" w:rsidP="004C79E6">
      <w:pPr>
        <w:rPr>
          <w:lang w:val="en-US"/>
        </w:rPr>
      </w:pPr>
      <w:hyperlink r:id="rId62" w:history="1">
        <w:r w:rsidR="00A65193" w:rsidRPr="00A65193">
          <w:rPr>
            <w:rStyle w:val="Lienhypertexte"/>
            <w:lang w:val="en-US"/>
          </w:rPr>
          <w:t>C:\Users\Djamel\Workspace\jSwing\JOptionPane\JOptionPane\WorkItems</w:t>
        </w:r>
      </w:hyperlink>
    </w:p>
    <w:p w14:paraId="1A08DD41" w14:textId="77777777" w:rsidR="00A65193" w:rsidRDefault="00A65193" w:rsidP="004C79E6">
      <w:pPr>
        <w:rPr>
          <w:lang w:val="en-US"/>
        </w:rPr>
      </w:pPr>
    </w:p>
    <w:p w14:paraId="6E7A4828" w14:textId="77777777" w:rsidR="00A65193" w:rsidRDefault="00A65193" w:rsidP="004C79E6">
      <w:pPr>
        <w:rPr>
          <w:lang w:val="en-US"/>
        </w:rPr>
      </w:pPr>
    </w:p>
    <w:p w14:paraId="76AF1836" w14:textId="77777777" w:rsidR="00A65193" w:rsidRPr="00A65193" w:rsidRDefault="00A65193" w:rsidP="004C79E6">
      <w:pPr>
        <w:rPr>
          <w:lang w:val="en-US"/>
        </w:rPr>
      </w:pPr>
    </w:p>
    <w:p w14:paraId="1113D096" w14:textId="6FACFF5F" w:rsidR="004C79E6" w:rsidRDefault="00985476" w:rsidP="004C79E6">
      <w:r w:rsidRPr="00985476">
        <w:rPr>
          <w:noProof/>
        </w:rPr>
        <w:lastRenderedPageBreak/>
        <w:drawing>
          <wp:inline distT="0" distB="0" distL="0" distR="0" wp14:anchorId="6A489812" wp14:editId="0729F51D">
            <wp:extent cx="5760720" cy="162941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D54C" w14:textId="05C89319" w:rsidR="00985476" w:rsidRDefault="00BF22FA" w:rsidP="004C79E6">
      <w:hyperlink r:id="rId64" w:history="1">
        <w:r w:rsidR="00536669" w:rsidRPr="00DE08EA">
          <w:rPr>
            <w:rStyle w:val="Lienhypertexte"/>
          </w:rPr>
          <w:t>http://remy-manu.no-ip.biz/Java/Tutoriels/IHM/dialogue.html</w:t>
        </w:r>
      </w:hyperlink>
    </w:p>
    <w:p w14:paraId="55B63CAA" w14:textId="77777777" w:rsidR="00536669" w:rsidRDefault="00536669" w:rsidP="004C79E6"/>
    <w:p w14:paraId="3BF0CFC1" w14:textId="77777777" w:rsidR="00985476" w:rsidRPr="004C79E6" w:rsidRDefault="00985476" w:rsidP="004C79E6"/>
    <w:p w14:paraId="334F1F83" w14:textId="77777777" w:rsidR="004C79E6" w:rsidRDefault="004C79E6" w:rsidP="00403A6C"/>
    <w:p w14:paraId="63F9B049" w14:textId="6DD22C95" w:rsidR="00C30E47" w:rsidRDefault="00C30E47" w:rsidP="00D44E6B">
      <w:pPr>
        <w:pStyle w:val="Titre1"/>
        <w:numPr>
          <w:ilvl w:val="0"/>
          <w:numId w:val="0"/>
        </w:numPr>
      </w:pPr>
    </w:p>
    <w:p w14:paraId="3347E873" w14:textId="3BDFAC9D" w:rsidR="00D44E6B" w:rsidRPr="00D44E6B" w:rsidRDefault="00D44E6B" w:rsidP="00D44E6B">
      <w:pPr>
        <w:pStyle w:val="Titre1"/>
      </w:pPr>
      <w:bookmarkStart w:id="20" w:name="_Toc107480114"/>
      <w:r w:rsidRPr="00D44E6B">
        <w:t>JTabbedPane</w:t>
      </w:r>
      <w:bookmarkEnd w:id="20"/>
    </w:p>
    <w:p w14:paraId="4F5DF442" w14:textId="25463E84" w:rsidR="00FD4281" w:rsidRDefault="00FD4281" w:rsidP="002B50D3">
      <w:r w:rsidRPr="00FD4281">
        <w:rPr>
          <w:noProof/>
        </w:rPr>
        <w:drawing>
          <wp:inline distT="0" distB="0" distL="0" distR="0" wp14:anchorId="4BA6084E" wp14:editId="667157E8">
            <wp:extent cx="3412066" cy="2108200"/>
            <wp:effectExtent l="0" t="0" r="0" b="635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 rotWithShape="1">
                    <a:blip r:embed="rId6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12383" cy="2108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07442" w14:textId="697CB117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437EEF45" wp14:editId="59E8F7A8">
            <wp:extent cx="3674533" cy="3004820"/>
            <wp:effectExtent l="0" t="0" r="254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76047" cy="300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2A9AD" w14:textId="5E1BD29B" w:rsidR="00FD4281" w:rsidRDefault="00FD4281" w:rsidP="00403A6C">
      <w:r w:rsidRPr="00FD4281">
        <w:rPr>
          <w:noProof/>
        </w:rPr>
        <w:drawing>
          <wp:inline distT="0" distB="0" distL="0" distR="0" wp14:anchorId="48F58C17" wp14:editId="00ECF80E">
            <wp:extent cx="3649133" cy="3005667"/>
            <wp:effectExtent l="0" t="0" r="8890" b="4445"/>
            <wp:docPr id="4" name="Image 4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moniteur&#10;&#10;Description générée automatiquement"/>
                    <pic:cNvPicPr/>
                  </pic:nvPicPr>
                  <pic:blipFill rotWithShape="1">
                    <a:blip r:embed="rId6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9876" cy="300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66C3" w14:textId="3270A99B" w:rsidR="00FD4281" w:rsidRDefault="00FD4281" w:rsidP="00403A6C"/>
    <w:p w14:paraId="27277EEB" w14:textId="6213D820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6DAB7D45" wp14:editId="5AEBCAE5">
            <wp:extent cx="3742266" cy="3014133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 rotWithShape="1">
                    <a:blip r:embed="rId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43266" cy="301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73B10" w14:textId="28D61EBA" w:rsidR="00FD4281" w:rsidRDefault="00FD4281" w:rsidP="00403A6C">
      <w:r w:rsidRPr="00FD4281">
        <w:rPr>
          <w:noProof/>
        </w:rPr>
        <w:drawing>
          <wp:inline distT="0" distB="0" distL="0" distR="0" wp14:anchorId="33175FCC" wp14:editId="22C2DE47">
            <wp:extent cx="4067743" cy="3200847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87FF" w14:textId="2F0FF796" w:rsidR="00FD4281" w:rsidRDefault="00FD4281" w:rsidP="00403A6C">
      <w:r w:rsidRPr="00FD4281">
        <w:rPr>
          <w:noProof/>
        </w:rPr>
        <w:lastRenderedPageBreak/>
        <w:drawing>
          <wp:inline distT="0" distB="0" distL="0" distR="0" wp14:anchorId="2C0D7AA9" wp14:editId="0D184F12">
            <wp:extent cx="3886200" cy="3158067"/>
            <wp:effectExtent l="0" t="0" r="0" b="4445"/>
            <wp:docPr id="7" name="Image 7" descr="Une image contenant texte, ar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arbre, capture d’écran&#10;&#10;Description générée automatiquement"/>
                    <pic:cNvPicPr/>
                  </pic:nvPicPr>
                  <pic:blipFill rotWithShape="1">
                    <a:blip r:embed="rId7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87135" cy="3158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A085E" w14:textId="7B7FCD66" w:rsidR="00FD4281" w:rsidRDefault="00FD4281" w:rsidP="00403A6C"/>
    <w:p w14:paraId="70F7C8C6" w14:textId="6D06B603" w:rsidR="00FD4281" w:rsidRDefault="00071394" w:rsidP="00403A6C">
      <w:r w:rsidRPr="00071394">
        <w:rPr>
          <w:noProof/>
        </w:rPr>
        <w:drawing>
          <wp:inline distT="0" distB="0" distL="0" distR="0" wp14:anchorId="1A2E9621" wp14:editId="2B54E54D">
            <wp:extent cx="3716866" cy="2912533"/>
            <wp:effectExtent l="0" t="0" r="0" b="2540"/>
            <wp:docPr id="8" name="Image 8" descr="Une image contenant texte, capture d’écran, ar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arbre&#10;&#10;Description générée automatiquement"/>
                    <pic:cNvPicPr/>
                  </pic:nvPicPr>
                  <pic:blipFill rotWithShape="1">
                    <a:blip r:embed="rId7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17890" cy="291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17BA4" w14:textId="77777777" w:rsidR="00071394" w:rsidRDefault="00071394" w:rsidP="00403A6C"/>
    <w:p w14:paraId="2DA21B5E" w14:textId="05543E0B" w:rsidR="006250AF" w:rsidRDefault="00AD2C06" w:rsidP="00B21808">
      <w:pPr>
        <w:pStyle w:val="Titre1"/>
      </w:pPr>
      <w:bookmarkStart w:id="21" w:name="_Toc107480115"/>
      <w:r>
        <w:t>Links</w:t>
      </w:r>
      <w:bookmarkEnd w:id="21"/>
    </w:p>
    <w:p w14:paraId="19DCCAE5" w14:textId="77777777" w:rsidR="00C47C98" w:rsidRDefault="00C47C98" w:rsidP="006250AF"/>
    <w:p w14:paraId="46608264" w14:textId="301D433E" w:rsidR="008F5868" w:rsidRDefault="00BF22FA" w:rsidP="008F5868">
      <w:hyperlink r:id="rId72" w:history="1">
        <w:r w:rsidR="005103AC" w:rsidRPr="001E5181">
          <w:rPr>
            <w:rStyle w:val="Lienhypertexte"/>
          </w:rPr>
          <w:t>https://www.delftstack.com/fr/howto/java/how-to-get-the-current-date-time-in-java/</w:t>
        </w:r>
      </w:hyperlink>
    </w:p>
    <w:p w14:paraId="16BF0D4E" w14:textId="5FDA6DCD" w:rsidR="005103AC" w:rsidRDefault="00BF22FA" w:rsidP="008F5868">
      <w:hyperlink r:id="rId73" w:history="1">
        <w:r w:rsidR="00FE3433" w:rsidRPr="001E5181">
          <w:rPr>
            <w:rStyle w:val="Lienhypertexte"/>
          </w:rPr>
          <w:t>https://docs.oracle.com/javase/8/docs/api/java/time/format/DateTimeFormatter.html</w:t>
        </w:r>
      </w:hyperlink>
    </w:p>
    <w:p w14:paraId="59B32E9B" w14:textId="115FA194" w:rsidR="00337F96" w:rsidRDefault="00BF22FA" w:rsidP="008F5868">
      <w:hyperlink r:id="rId74" w:history="1">
        <w:r w:rsidR="00337F96" w:rsidRPr="001E5181">
          <w:rPr>
            <w:rStyle w:val="Lienhypertexte"/>
          </w:rPr>
          <w:t>https://www.delftstack.com/fr/howto/java/java-get-current-timestamp/</w:t>
        </w:r>
      </w:hyperlink>
    </w:p>
    <w:p w14:paraId="1CC67147" w14:textId="0E2DADCA" w:rsidR="00337F96" w:rsidRDefault="00BF22FA" w:rsidP="008F5868">
      <w:hyperlink r:id="rId75" w:history="1">
        <w:r w:rsidR="00337F96" w:rsidRPr="001E5181">
          <w:rPr>
            <w:rStyle w:val="Lienhypertexte"/>
          </w:rPr>
          <w:t>https://koor.fr/Java/API/java/lang/System/currentTimeMillis.wp</w:t>
        </w:r>
      </w:hyperlink>
    </w:p>
    <w:p w14:paraId="4FD11EA3" w14:textId="77777777" w:rsidR="00337F96" w:rsidRDefault="00337F96" w:rsidP="008F5868"/>
    <w:p w14:paraId="2DFD4DF4" w14:textId="77777777" w:rsidR="00337F96" w:rsidRDefault="00337F96" w:rsidP="008F5868"/>
    <w:p w14:paraId="18AC5A8A" w14:textId="77777777" w:rsidR="00FE3433" w:rsidRPr="008F5868" w:rsidRDefault="00FE3433" w:rsidP="008F5868"/>
    <w:p w14:paraId="7F770FF0" w14:textId="77777777" w:rsidR="00B44CB6" w:rsidRDefault="00B44CB6" w:rsidP="00B44CB6"/>
    <w:p w14:paraId="15AB73AF" w14:textId="77777777" w:rsidR="009E2F33" w:rsidRDefault="009E2F33" w:rsidP="00B44CB6"/>
    <w:p w14:paraId="6D81C009" w14:textId="77777777" w:rsidR="009E2F33" w:rsidRDefault="009E2F33" w:rsidP="00B44CB6"/>
    <w:p w14:paraId="25B113B4" w14:textId="77777777" w:rsidR="00B44CB6" w:rsidRDefault="00B44CB6" w:rsidP="00B44CB6"/>
    <w:p w14:paraId="154DB2BD" w14:textId="77777777" w:rsidR="00B44CB6" w:rsidRDefault="00B44CB6" w:rsidP="00B44CB6"/>
    <w:p w14:paraId="60CEC809" w14:textId="77777777" w:rsidR="00B44CB6" w:rsidRDefault="00B44CB6" w:rsidP="00B44CB6"/>
    <w:p w14:paraId="77DCF721" w14:textId="77777777" w:rsidR="00B44CB6" w:rsidRDefault="00B44CB6" w:rsidP="00B44CB6"/>
    <w:p w14:paraId="7301A279" w14:textId="77777777" w:rsidR="00B44CB6" w:rsidRDefault="00B44CB6" w:rsidP="00B44CB6"/>
    <w:p w14:paraId="20C2F4F8" w14:textId="77777777" w:rsidR="00B44CB6" w:rsidRPr="00B44CB6" w:rsidRDefault="00B44CB6" w:rsidP="00B44CB6"/>
    <w:sectPr w:rsidR="00B44CB6" w:rsidRPr="00B44CB6">
      <w:headerReference w:type="default" r:id="rId76"/>
      <w:footerReference w:type="default" r:id="rId7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B9F21" w14:textId="77777777" w:rsidR="00BF22FA" w:rsidRDefault="00BF22FA" w:rsidP="00403A6C">
      <w:pPr>
        <w:spacing w:after="0" w:line="240" w:lineRule="auto"/>
      </w:pPr>
      <w:r>
        <w:separator/>
      </w:r>
    </w:p>
  </w:endnote>
  <w:endnote w:type="continuationSeparator" w:id="0">
    <w:p w14:paraId="70A78C0B" w14:textId="77777777" w:rsidR="00BF22FA" w:rsidRDefault="00BF22FA" w:rsidP="0040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65F15" w14:textId="186EFFAC" w:rsidR="00403A6C" w:rsidRDefault="00606DC7" w:rsidP="0021572B">
    <w:pPr>
      <w:pStyle w:val="Pieddepage"/>
      <w:pBdr>
        <w:top w:val="single" w:sz="18" w:space="1" w:color="C45911" w:themeColor="accent2" w:themeShade="BF"/>
      </w:pBdr>
    </w:pPr>
    <w:r>
      <w:t xml:space="preserve">©Djamel CHABANE </w:t>
    </w:r>
    <w:r>
      <w:fldChar w:fldCharType="begin"/>
    </w:r>
    <w:r>
      <w:instrText xml:space="preserve"> CREATEDATE  \@ "yyyy"  \* MERGEFORMAT </w:instrText>
    </w:r>
    <w:r>
      <w:fldChar w:fldCharType="separate"/>
    </w:r>
    <w:r w:rsidR="00C30E47">
      <w:rPr>
        <w:noProof/>
      </w:rPr>
      <w:t>2022</w:t>
    </w:r>
    <w:r>
      <w:fldChar w:fldCharType="end"/>
    </w:r>
    <w:r>
      <w:ptab w:relativeTo="margin" w:alignment="center" w:leader="none"/>
    </w:r>
    <w:fldSimple w:instr=" FILENAME \* MERGEFORMAT ">
      <w:r w:rsidR="00185BDC">
        <w:rPr>
          <w:noProof/>
        </w:rPr>
        <w:t>Java Dates_SFD.docx</w:t>
      </w:r>
    </w:fldSimple>
    <w:r>
      <w:ptab w:relativeTo="margin" w:alignment="right" w:leader="none"/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</w:rPr>
      <w:t>1</w:t>
    </w:r>
    <w:r>
      <w:rPr>
        <w:b/>
        <w:bCs/>
      </w:rPr>
      <w:fldChar w:fldCharType="end"/>
    </w:r>
    <w:r>
      <w:t xml:space="preserve"> </w:t>
    </w:r>
    <w:r w:rsidR="007D3C96">
      <w:t>/</w:t>
    </w:r>
    <w: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5CCCE" w14:textId="77777777" w:rsidR="00BF22FA" w:rsidRDefault="00BF22FA" w:rsidP="00403A6C">
      <w:pPr>
        <w:spacing w:after="0" w:line="240" w:lineRule="auto"/>
      </w:pPr>
      <w:r>
        <w:separator/>
      </w:r>
    </w:p>
  </w:footnote>
  <w:footnote w:type="continuationSeparator" w:id="0">
    <w:p w14:paraId="06AB9D1C" w14:textId="77777777" w:rsidR="00BF22FA" w:rsidRDefault="00BF22FA" w:rsidP="00403A6C">
      <w:pPr>
        <w:spacing w:after="0" w:line="240" w:lineRule="auto"/>
      </w:pPr>
      <w:r>
        <w:continuationSeparator/>
      </w:r>
    </w:p>
  </w:footnote>
  <w:footnote w:id="1">
    <w:p w14:paraId="1AFA500E" w14:textId="285D2AED" w:rsidR="005A27B7" w:rsidRDefault="005A27B7">
      <w:pPr>
        <w:pStyle w:val="Notedebasdepage"/>
      </w:pPr>
      <w:r>
        <w:rPr>
          <w:rStyle w:val="Appelnotedebasdep"/>
        </w:rPr>
        <w:footnoteRef/>
      </w:r>
      <w:r w:rsidRPr="005A27B7">
        <w:rPr>
          <w:color w:val="000000"/>
        </w:rPr>
        <w:t xml:space="preserve"> </w:t>
      </w:r>
      <w:hyperlink r:id="rId1" w:history="1">
        <w:r w:rsidRPr="005A27B7">
          <w:rPr>
            <w:rStyle w:val="Lienhypertexte"/>
            <w:color w:val="000000"/>
            <w:u w:val="none"/>
          </w:rPr>
          <w:t>https://en.wikipedia.org/wiki/Time_zone</w:t>
        </w:r>
      </w:hyperlink>
    </w:p>
    <w:p w14:paraId="70F8FC5B" w14:textId="77777777" w:rsidR="005A27B7" w:rsidRDefault="005A27B7">
      <w:pPr>
        <w:pStyle w:val="Notedebasdepage"/>
      </w:pPr>
    </w:p>
  </w:footnote>
  <w:footnote w:id="2">
    <w:p w14:paraId="0EDE9884" w14:textId="6F3FA50D" w:rsidR="005F73F2" w:rsidRDefault="005F73F2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2" w:history="1">
        <w:r w:rsidRPr="005F73F2">
          <w:rPr>
            <w:rStyle w:val="Lienhypertexte"/>
            <w:color w:val="000000"/>
            <w:u w:val="none"/>
          </w:rPr>
          <w:t>https://fr.wikipedia.org/wiki/Fuseau_horaire</w:t>
        </w:r>
      </w:hyperlink>
    </w:p>
    <w:p w14:paraId="34747816" w14:textId="77777777" w:rsidR="005F73F2" w:rsidRDefault="005F73F2">
      <w:pPr>
        <w:pStyle w:val="Notedebasdepage"/>
      </w:pPr>
    </w:p>
  </w:footnote>
  <w:footnote w:id="3">
    <w:p w14:paraId="15372D0B" w14:textId="5EBCF54F" w:rsidR="004B4CEB" w:rsidRDefault="004B4CEB" w:rsidP="00B47BE2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hyperlink r:id="rId3" w:history="1">
        <w:r w:rsidRPr="004B4CEB">
          <w:rPr>
            <w:rStyle w:val="Lienhypertexte"/>
            <w:color w:val="000000"/>
            <w:u w:val="none"/>
          </w:rPr>
          <w:t>https://docs.oracle.com/javase/8/docs/api/java/time/ZoneId.html</w:t>
        </w:r>
      </w:hyperlink>
    </w:p>
  </w:footnote>
  <w:footnote w:id="4">
    <w:p w14:paraId="43379E82" w14:textId="313A322D" w:rsidR="007F69C9" w:rsidRPr="007F69C9" w:rsidRDefault="007F69C9" w:rsidP="007F69C9">
      <w:pPr>
        <w:pStyle w:val="Notedebasdepage"/>
        <w:rPr>
          <w:color w:val="000000"/>
        </w:rPr>
      </w:pPr>
      <w:r>
        <w:rPr>
          <w:rStyle w:val="Appelnotedebasdep"/>
        </w:rPr>
        <w:footnoteRef/>
      </w:r>
      <w:r>
        <w:t xml:space="preserve"> </w:t>
      </w:r>
      <w:hyperlink r:id="rId4" w:history="1">
        <w:r w:rsidRPr="007F69C9">
          <w:rPr>
            <w:rStyle w:val="Lienhypertexte"/>
            <w:color w:val="000000"/>
            <w:u w:val="none"/>
          </w:rPr>
          <w:t>https://docs.oracle.com/javase/8/docs/api/java/time/ZoneId.html</w:t>
        </w:r>
      </w:hyperlink>
    </w:p>
  </w:footnote>
  <w:footnote w:id="5">
    <w:p w14:paraId="647DD326" w14:textId="0769AFD8" w:rsidR="00B47BE2" w:rsidRDefault="00B47BE2">
      <w:pPr>
        <w:pStyle w:val="Notedebasdepage"/>
      </w:pPr>
      <w:r>
        <w:rPr>
          <w:rStyle w:val="Appelnotedebasdep"/>
        </w:rPr>
        <w:footnoteRef/>
      </w:r>
      <w:r w:rsidRPr="00B47BE2">
        <w:rPr>
          <w:color w:val="000000"/>
        </w:rPr>
        <w:t xml:space="preserve"> </w:t>
      </w:r>
      <w:hyperlink r:id="rId5" w:history="1">
        <w:r w:rsidRPr="00B47BE2">
          <w:rPr>
            <w:rStyle w:val="Lienhypertexte"/>
            <w:color w:val="000000"/>
            <w:u w:val="none"/>
          </w:rPr>
          <w:t>https://devstory.net/13715/java-zoneid</w:t>
        </w:r>
      </w:hyperlink>
    </w:p>
    <w:p w14:paraId="52A82678" w14:textId="77777777" w:rsidR="00B47BE2" w:rsidRDefault="00B47BE2">
      <w:pPr>
        <w:pStyle w:val="Notedebasdepag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B34E" w14:textId="77777777" w:rsidR="005C127A" w:rsidRDefault="005C127A" w:rsidP="00376DE7">
    <w:pPr>
      <w:pStyle w:val="En-tte"/>
      <w:jc w:val="center"/>
    </w:pPr>
    <w:r>
      <w:ptab w:relativeTo="margin" w:alignment="center" w:leader="none"/>
    </w:r>
    <w:r>
      <w:ptab w:relativeTo="margin" w:alignment="right" w:leader="none"/>
    </w:r>
  </w:p>
  <w:tbl>
    <w:tblPr>
      <w:tblStyle w:val="Grilledutableau"/>
      <w:tblW w:w="8998" w:type="dxa"/>
      <w:jc w:val="center"/>
      <w:tblLook w:val="04A0" w:firstRow="1" w:lastRow="0" w:firstColumn="1" w:lastColumn="0" w:noHBand="0" w:noVBand="1"/>
    </w:tblPr>
    <w:tblGrid>
      <w:gridCol w:w="1604"/>
      <w:gridCol w:w="4428"/>
      <w:gridCol w:w="1356"/>
      <w:gridCol w:w="1610"/>
    </w:tblGrid>
    <w:tr w:rsidR="00376DE7" w14:paraId="751D8415" w14:textId="77777777" w:rsidTr="000E7F6C">
      <w:trPr>
        <w:trHeight w:val="1020"/>
        <w:jc w:val="center"/>
      </w:trPr>
      <w:tc>
        <w:tcPr>
          <w:tcW w:w="1604" w:type="dxa"/>
        </w:tcPr>
        <w:p w14:paraId="3B428783" w14:textId="2326A822" w:rsidR="00376DE7" w:rsidRPr="00376DE7" w:rsidRDefault="00C30E47" w:rsidP="000E7F6C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1D0CD33B" wp14:editId="4FD21E22">
                <wp:simplePos x="0" y="0"/>
                <wp:positionH relativeFrom="column">
                  <wp:posOffset>-7807</wp:posOffset>
                </wp:positionH>
                <wp:positionV relativeFrom="paragraph">
                  <wp:posOffset>3175</wp:posOffset>
                </wp:positionV>
                <wp:extent cx="853988" cy="637775"/>
                <wp:effectExtent l="0" t="0" r="3810" b="0"/>
                <wp:wrapNone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3988" cy="637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4428" w:type="dxa"/>
          <w:vMerge w:val="restart"/>
        </w:tcPr>
        <w:sdt>
          <w:sdtPr>
            <w:rPr>
              <w:rFonts w:asciiTheme="majorBidi" w:hAnsiTheme="majorBidi" w:cstheme="majorBidi"/>
              <w:b/>
              <w:bCs/>
              <w:sz w:val="56"/>
              <w:szCs w:val="56"/>
            </w:rPr>
            <w:alias w:val="Titre "/>
            <w:tag w:val=""/>
            <w:id w:val="728122372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02556DB5" w14:textId="354E7492" w:rsidR="00376DE7" w:rsidRPr="00376DE7" w:rsidRDefault="003C131A" w:rsidP="000E7F6C">
              <w:pPr>
                <w:pStyle w:val="En-tte"/>
                <w:spacing w:before="240"/>
                <w:jc w:val="center"/>
                <w:rPr>
                  <w:rFonts w:asciiTheme="majorBidi" w:hAnsiTheme="majorBidi" w:cstheme="majorBidi"/>
                  <w:sz w:val="56"/>
                  <w:szCs w:val="56"/>
                </w:rPr>
              </w:pP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Java</w:t>
              </w:r>
              <w:r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</w:t>
              </w:r>
              <w:r w:rsidRPr="003C131A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>Dates</w:t>
              </w:r>
              <w:r w:rsidR="00AC0EDD">
                <w:rPr>
                  <w:rFonts w:asciiTheme="majorBidi" w:hAnsiTheme="majorBidi" w:cstheme="majorBidi"/>
                  <w:b/>
                  <w:bCs/>
                  <w:sz w:val="56"/>
                  <w:szCs w:val="56"/>
                </w:rPr>
                <w:t xml:space="preserve"> SFD</w:t>
              </w:r>
            </w:p>
          </w:sdtContent>
        </w:sdt>
      </w:tc>
      <w:tc>
        <w:tcPr>
          <w:tcW w:w="1356" w:type="dxa"/>
        </w:tcPr>
        <w:p w14:paraId="225E6650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1A87CF54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67297FD6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Réalisé le :</w:t>
          </w:r>
        </w:p>
      </w:tc>
      <w:tc>
        <w:tcPr>
          <w:tcW w:w="1610" w:type="dxa"/>
        </w:tcPr>
        <w:p w14:paraId="3E1A2908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0CA4EE27" w14:textId="77777777" w:rsidR="000E7F6C" w:rsidRDefault="000E7F6C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</w:p>
        <w:p w14:paraId="2E510445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CREATEDATE  \@ "dd-MM-yyyy"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3C131A">
            <w:rPr>
              <w:rFonts w:asciiTheme="majorBidi" w:hAnsiTheme="majorBidi" w:cstheme="majorBidi"/>
              <w:noProof/>
              <w:sz w:val="18"/>
              <w:szCs w:val="18"/>
            </w:rPr>
            <w:t>24-06-2022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  <w:tr w:rsidR="00376DE7" w14:paraId="2DA186D7" w14:textId="77777777" w:rsidTr="000E7F6C">
      <w:trPr>
        <w:trHeight w:val="267"/>
        <w:jc w:val="center"/>
      </w:trPr>
      <w:tc>
        <w:tcPr>
          <w:tcW w:w="1604" w:type="dxa"/>
        </w:tcPr>
        <w:p w14:paraId="0861229A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noProof/>
            </w:rPr>
          </w:pP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 xml:space="preserve">Nombre de pages : 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begin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instrText xml:space="preserve"> NUMPAGES  \* Arabic  \* MERGEFORMAT </w:instrTex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separate"/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t>2</w:t>
          </w:r>
          <w:r w:rsidRPr="00376DE7">
            <w:rPr>
              <w:rFonts w:asciiTheme="majorBidi" w:hAnsiTheme="majorBidi" w:cstheme="majorBidi"/>
              <w:noProof/>
              <w:sz w:val="16"/>
              <w:szCs w:val="16"/>
            </w:rPr>
            <w:fldChar w:fldCharType="end"/>
          </w:r>
        </w:p>
      </w:tc>
      <w:tc>
        <w:tcPr>
          <w:tcW w:w="4428" w:type="dxa"/>
          <w:vMerge/>
        </w:tcPr>
        <w:p w14:paraId="117922EC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</w:rPr>
          </w:pPr>
        </w:p>
      </w:tc>
      <w:tc>
        <w:tcPr>
          <w:tcW w:w="1356" w:type="dxa"/>
        </w:tcPr>
        <w:p w14:paraId="6F3D7B51" w14:textId="77777777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t>Modifié le :</w:t>
          </w:r>
        </w:p>
      </w:tc>
      <w:tc>
        <w:tcPr>
          <w:tcW w:w="1610" w:type="dxa"/>
        </w:tcPr>
        <w:p w14:paraId="24B0CC7C" w14:textId="07B3393A" w:rsidR="00376DE7" w:rsidRPr="00376DE7" w:rsidRDefault="00376DE7" w:rsidP="000E7F6C">
          <w:pPr>
            <w:pStyle w:val="En-tte"/>
            <w:jc w:val="center"/>
            <w:rPr>
              <w:rFonts w:asciiTheme="majorBidi" w:hAnsiTheme="majorBidi" w:cstheme="majorBidi"/>
              <w:sz w:val="18"/>
              <w:szCs w:val="18"/>
            </w:rPr>
          </w:pP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begin"/>
          </w:r>
          <w:r w:rsidRPr="00376DE7">
            <w:rPr>
              <w:rFonts w:asciiTheme="majorBidi" w:hAnsiTheme="majorBidi" w:cstheme="majorBidi"/>
              <w:sz w:val="18"/>
              <w:szCs w:val="18"/>
            </w:rPr>
            <w:instrText xml:space="preserve"> SAVEDATE  \@ "dd-MM-yyyy HH:mm"  \* MERGEFORMAT </w:instrTex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separate"/>
          </w:r>
          <w:r w:rsidR="00F405B8">
            <w:rPr>
              <w:rFonts w:asciiTheme="majorBidi" w:hAnsiTheme="majorBidi" w:cstheme="majorBidi"/>
              <w:noProof/>
              <w:sz w:val="18"/>
              <w:szCs w:val="18"/>
            </w:rPr>
            <w:t>29-06-2022 23:52</w:t>
          </w:r>
          <w:r w:rsidRPr="00376DE7">
            <w:rPr>
              <w:rFonts w:asciiTheme="majorBidi" w:hAnsiTheme="majorBidi" w:cstheme="majorBidi"/>
              <w:sz w:val="18"/>
              <w:szCs w:val="18"/>
            </w:rPr>
            <w:fldChar w:fldCharType="end"/>
          </w:r>
        </w:p>
      </w:tc>
    </w:tr>
  </w:tbl>
  <w:p w14:paraId="28BEBF1F" w14:textId="77777777" w:rsidR="005C127A" w:rsidRDefault="005C127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400F"/>
    <w:multiLevelType w:val="multilevel"/>
    <w:tmpl w:val="AE58E43A"/>
    <w:lvl w:ilvl="0">
      <w:start w:val="1"/>
      <w:numFmt w:val="decimal"/>
      <w:pStyle w:val="Titre1"/>
      <w:suff w:val="space"/>
      <w:lvlText w:val="%1."/>
      <w:lvlJc w:val="left"/>
      <w:pPr>
        <w:ind w:left="113" w:hanging="113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pStyle w:val="Titre3"/>
      <w:suff w:val="space"/>
      <w:lvlText w:val="%1.%2.%3.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pStyle w:val="Titre4"/>
      <w:suff w:val="space"/>
      <w:lvlText w:val="%1.%2.%3.%4."/>
      <w:lvlJc w:val="left"/>
      <w:pPr>
        <w:ind w:left="113" w:hanging="113"/>
      </w:pPr>
      <w:rPr>
        <w:rFonts w:hint="default"/>
      </w:rPr>
    </w:lvl>
    <w:lvl w:ilvl="4">
      <w:start w:val="1"/>
      <w:numFmt w:val="decimal"/>
      <w:pStyle w:val="Titre5"/>
      <w:suff w:val="space"/>
      <w:lvlText w:val="%1.%2.%3.%4.%5."/>
      <w:lvlJc w:val="left"/>
      <w:pPr>
        <w:ind w:left="113" w:hanging="113"/>
      </w:pPr>
      <w:rPr>
        <w:rFonts w:hint="default"/>
      </w:rPr>
    </w:lvl>
    <w:lvl w:ilvl="5">
      <w:start w:val="1"/>
      <w:numFmt w:val="decimal"/>
      <w:pStyle w:val="Titre6"/>
      <w:suff w:val="space"/>
      <w:lvlText w:val="%1.%2.%3.%4.%5.%6."/>
      <w:lvlJc w:val="left"/>
      <w:pPr>
        <w:ind w:left="113" w:hanging="113"/>
      </w:pPr>
      <w:rPr>
        <w:rFonts w:hint="default"/>
      </w:rPr>
    </w:lvl>
    <w:lvl w:ilvl="6">
      <w:start w:val="1"/>
      <w:numFmt w:val="decimal"/>
      <w:pStyle w:val="Titre7"/>
      <w:suff w:val="space"/>
      <w:lvlText w:val="%1.%2.%3.%4.%5.%6.%7."/>
      <w:lvlJc w:val="left"/>
      <w:pPr>
        <w:ind w:left="113" w:hanging="113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2293A93"/>
    <w:multiLevelType w:val="hybridMultilevel"/>
    <w:tmpl w:val="AB3CA9B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C31B5"/>
    <w:multiLevelType w:val="multilevel"/>
    <w:tmpl w:val="4CDA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C77901"/>
    <w:multiLevelType w:val="hybridMultilevel"/>
    <w:tmpl w:val="D7125F1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C54243"/>
    <w:multiLevelType w:val="multilevel"/>
    <w:tmpl w:val="69E62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BB5285"/>
    <w:multiLevelType w:val="hybridMultilevel"/>
    <w:tmpl w:val="09BCB95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932660">
    <w:abstractNumId w:val="0"/>
  </w:num>
  <w:num w:numId="2" w16cid:durableId="1888641606">
    <w:abstractNumId w:val="2"/>
  </w:num>
  <w:num w:numId="3" w16cid:durableId="1825704966">
    <w:abstractNumId w:val="4"/>
  </w:num>
  <w:num w:numId="4" w16cid:durableId="433868378">
    <w:abstractNumId w:val="1"/>
  </w:num>
  <w:num w:numId="5" w16cid:durableId="1102334890">
    <w:abstractNumId w:val="5"/>
  </w:num>
  <w:num w:numId="6" w16cid:durableId="7820015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31A"/>
    <w:rsid w:val="000075F6"/>
    <w:rsid w:val="00054025"/>
    <w:rsid w:val="00063E2B"/>
    <w:rsid w:val="00071394"/>
    <w:rsid w:val="00091F57"/>
    <w:rsid w:val="00092E91"/>
    <w:rsid w:val="0009336F"/>
    <w:rsid w:val="000A0D4E"/>
    <w:rsid w:val="000E1EEA"/>
    <w:rsid w:val="000E436B"/>
    <w:rsid w:val="000E7F6C"/>
    <w:rsid w:val="000F1932"/>
    <w:rsid w:val="000F1D3B"/>
    <w:rsid w:val="00113F25"/>
    <w:rsid w:val="00123E9D"/>
    <w:rsid w:val="00157566"/>
    <w:rsid w:val="001619E1"/>
    <w:rsid w:val="00183426"/>
    <w:rsid w:val="00185BDC"/>
    <w:rsid w:val="00187314"/>
    <w:rsid w:val="0019547B"/>
    <w:rsid w:val="001B51CC"/>
    <w:rsid w:val="001C6702"/>
    <w:rsid w:val="001D103A"/>
    <w:rsid w:val="001D391F"/>
    <w:rsid w:val="001E6B09"/>
    <w:rsid w:val="0021572B"/>
    <w:rsid w:val="0023211B"/>
    <w:rsid w:val="002354F8"/>
    <w:rsid w:val="00251765"/>
    <w:rsid w:val="00254754"/>
    <w:rsid w:val="002878C7"/>
    <w:rsid w:val="002A2B0A"/>
    <w:rsid w:val="002B50D3"/>
    <w:rsid w:val="002C3172"/>
    <w:rsid w:val="002E3917"/>
    <w:rsid w:val="002F6A39"/>
    <w:rsid w:val="00303AA8"/>
    <w:rsid w:val="00315A00"/>
    <w:rsid w:val="00324B98"/>
    <w:rsid w:val="0033471C"/>
    <w:rsid w:val="00337F96"/>
    <w:rsid w:val="0034003D"/>
    <w:rsid w:val="00376DE7"/>
    <w:rsid w:val="00381279"/>
    <w:rsid w:val="00396A90"/>
    <w:rsid w:val="003C131A"/>
    <w:rsid w:val="003C2DD8"/>
    <w:rsid w:val="003E2734"/>
    <w:rsid w:val="00403A6C"/>
    <w:rsid w:val="004337FD"/>
    <w:rsid w:val="00456D7D"/>
    <w:rsid w:val="00472424"/>
    <w:rsid w:val="004A175B"/>
    <w:rsid w:val="004A4046"/>
    <w:rsid w:val="004B4CEB"/>
    <w:rsid w:val="004C4635"/>
    <w:rsid w:val="004C79E6"/>
    <w:rsid w:val="004D6D38"/>
    <w:rsid w:val="005103AC"/>
    <w:rsid w:val="00534212"/>
    <w:rsid w:val="00536669"/>
    <w:rsid w:val="00547F50"/>
    <w:rsid w:val="005A27B7"/>
    <w:rsid w:val="005A5AD3"/>
    <w:rsid w:val="005A68D4"/>
    <w:rsid w:val="005B3D7C"/>
    <w:rsid w:val="005B6CE3"/>
    <w:rsid w:val="005C127A"/>
    <w:rsid w:val="005C3B0C"/>
    <w:rsid w:val="005C435F"/>
    <w:rsid w:val="005D57E9"/>
    <w:rsid w:val="005D79C1"/>
    <w:rsid w:val="005F73F2"/>
    <w:rsid w:val="00604BE4"/>
    <w:rsid w:val="00606DC7"/>
    <w:rsid w:val="0061793C"/>
    <w:rsid w:val="006250AF"/>
    <w:rsid w:val="00650FDC"/>
    <w:rsid w:val="00653C81"/>
    <w:rsid w:val="006A0008"/>
    <w:rsid w:val="006C6C64"/>
    <w:rsid w:val="006F72C0"/>
    <w:rsid w:val="00724A5A"/>
    <w:rsid w:val="007262C9"/>
    <w:rsid w:val="00730B84"/>
    <w:rsid w:val="00735733"/>
    <w:rsid w:val="00751D85"/>
    <w:rsid w:val="0075233C"/>
    <w:rsid w:val="007567A8"/>
    <w:rsid w:val="00757B1C"/>
    <w:rsid w:val="00760D62"/>
    <w:rsid w:val="00777A95"/>
    <w:rsid w:val="007B06D2"/>
    <w:rsid w:val="007C4AFC"/>
    <w:rsid w:val="007D3C96"/>
    <w:rsid w:val="007F69C9"/>
    <w:rsid w:val="007F69D2"/>
    <w:rsid w:val="00800780"/>
    <w:rsid w:val="00891200"/>
    <w:rsid w:val="008D2601"/>
    <w:rsid w:val="008F5868"/>
    <w:rsid w:val="00925380"/>
    <w:rsid w:val="00934BC1"/>
    <w:rsid w:val="00947D47"/>
    <w:rsid w:val="009504D9"/>
    <w:rsid w:val="00962587"/>
    <w:rsid w:val="00985476"/>
    <w:rsid w:val="009859F0"/>
    <w:rsid w:val="009B5EF4"/>
    <w:rsid w:val="009D1CA2"/>
    <w:rsid w:val="009E2A9A"/>
    <w:rsid w:val="009E2F33"/>
    <w:rsid w:val="009E7B83"/>
    <w:rsid w:val="009F742A"/>
    <w:rsid w:val="00A25387"/>
    <w:rsid w:val="00A30F1D"/>
    <w:rsid w:val="00A346B4"/>
    <w:rsid w:val="00A65095"/>
    <w:rsid w:val="00A65193"/>
    <w:rsid w:val="00A75C57"/>
    <w:rsid w:val="00A77394"/>
    <w:rsid w:val="00A81580"/>
    <w:rsid w:val="00A8581C"/>
    <w:rsid w:val="00A957BA"/>
    <w:rsid w:val="00AB2F78"/>
    <w:rsid w:val="00AC0EDD"/>
    <w:rsid w:val="00AC3C7A"/>
    <w:rsid w:val="00AD2C06"/>
    <w:rsid w:val="00AF1612"/>
    <w:rsid w:val="00B04584"/>
    <w:rsid w:val="00B10CA4"/>
    <w:rsid w:val="00B21808"/>
    <w:rsid w:val="00B2607F"/>
    <w:rsid w:val="00B338FD"/>
    <w:rsid w:val="00B44CB6"/>
    <w:rsid w:val="00B47BE2"/>
    <w:rsid w:val="00B47E18"/>
    <w:rsid w:val="00B515B4"/>
    <w:rsid w:val="00B72642"/>
    <w:rsid w:val="00B97AC0"/>
    <w:rsid w:val="00BA3336"/>
    <w:rsid w:val="00BB4B39"/>
    <w:rsid w:val="00BB7C5D"/>
    <w:rsid w:val="00BC0AB3"/>
    <w:rsid w:val="00BC2636"/>
    <w:rsid w:val="00BD7550"/>
    <w:rsid w:val="00BF22FA"/>
    <w:rsid w:val="00C00889"/>
    <w:rsid w:val="00C14324"/>
    <w:rsid w:val="00C30E47"/>
    <w:rsid w:val="00C47C98"/>
    <w:rsid w:val="00C611BD"/>
    <w:rsid w:val="00C81A86"/>
    <w:rsid w:val="00CA4936"/>
    <w:rsid w:val="00CD443E"/>
    <w:rsid w:val="00CE5CDA"/>
    <w:rsid w:val="00D00386"/>
    <w:rsid w:val="00D02E3E"/>
    <w:rsid w:val="00D44E6B"/>
    <w:rsid w:val="00D57184"/>
    <w:rsid w:val="00D62164"/>
    <w:rsid w:val="00D72E35"/>
    <w:rsid w:val="00DC564C"/>
    <w:rsid w:val="00DF53B1"/>
    <w:rsid w:val="00DF561E"/>
    <w:rsid w:val="00E160EB"/>
    <w:rsid w:val="00E3327C"/>
    <w:rsid w:val="00E564FA"/>
    <w:rsid w:val="00E741C4"/>
    <w:rsid w:val="00E87947"/>
    <w:rsid w:val="00EC4C56"/>
    <w:rsid w:val="00ED33E9"/>
    <w:rsid w:val="00F14518"/>
    <w:rsid w:val="00F405B8"/>
    <w:rsid w:val="00F62185"/>
    <w:rsid w:val="00F67E65"/>
    <w:rsid w:val="00F73197"/>
    <w:rsid w:val="00F96F6A"/>
    <w:rsid w:val="00FC5BFD"/>
    <w:rsid w:val="00FD4281"/>
    <w:rsid w:val="00FE3433"/>
    <w:rsid w:val="00FF0591"/>
    <w:rsid w:val="00FF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D477EC"/>
  <w15:chartTrackingRefBased/>
  <w15:docId w15:val="{6A0F20D6-49CB-42E1-803E-175D7931D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947"/>
  </w:style>
  <w:style w:type="paragraph" w:styleId="Titre1">
    <w:name w:val="heading 1"/>
    <w:basedOn w:val="Normal"/>
    <w:next w:val="Normal"/>
    <w:link w:val="Titre1Car"/>
    <w:uiPriority w:val="9"/>
    <w:qFormat/>
    <w:rsid w:val="006250AF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="Times New Roman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1612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="Times New Roman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1612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="Times New Roman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AF1612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="Times New Roman"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F1612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="Times New Roman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AF1612"/>
    <w:pPr>
      <w:keepNext/>
      <w:keepLines/>
      <w:numPr>
        <w:ilvl w:val="5"/>
        <w:numId w:val="1"/>
      </w:numPr>
      <w:spacing w:before="40" w:after="0"/>
      <w:outlineLvl w:val="5"/>
    </w:pPr>
    <w:rPr>
      <w:rFonts w:ascii="Times New Roman" w:eastAsiaTheme="majorEastAsia" w:hAnsi="Times New Roman" w:cs="Times New Roman"/>
    </w:rPr>
  </w:style>
  <w:style w:type="paragraph" w:styleId="Titre7">
    <w:name w:val="heading 7"/>
    <w:basedOn w:val="Normal"/>
    <w:next w:val="Normal"/>
    <w:link w:val="Titre7Car"/>
    <w:autoRedefine/>
    <w:uiPriority w:val="9"/>
    <w:unhideWhenUsed/>
    <w:qFormat/>
    <w:rsid w:val="008F586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rsid w:val="00F73197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73197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03A6C"/>
  </w:style>
  <w:style w:type="paragraph" w:styleId="Pieddepage">
    <w:name w:val="footer"/>
    <w:basedOn w:val="Normal"/>
    <w:link w:val="PieddepageCar"/>
    <w:uiPriority w:val="99"/>
    <w:unhideWhenUsed/>
    <w:rsid w:val="00403A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03A6C"/>
  </w:style>
  <w:style w:type="paragraph" w:styleId="Titre">
    <w:name w:val="Title"/>
    <w:basedOn w:val="Normal"/>
    <w:next w:val="Normal"/>
    <w:link w:val="TitreCar"/>
    <w:autoRedefine/>
    <w:uiPriority w:val="10"/>
    <w:qFormat/>
    <w:rsid w:val="0009336F"/>
    <w:pPr>
      <w:spacing w:after="0" w:line="240" w:lineRule="auto"/>
      <w:contextualSpacing/>
    </w:pPr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character" w:customStyle="1" w:styleId="TitreCar">
    <w:name w:val="Titre Car"/>
    <w:basedOn w:val="Policepardfaut"/>
    <w:link w:val="Titre"/>
    <w:uiPriority w:val="10"/>
    <w:rsid w:val="0009336F"/>
    <w:rPr>
      <w:rFonts w:asciiTheme="majorBidi" w:eastAsiaTheme="majorEastAsia" w:hAnsiTheme="majorBidi" w:cstheme="majorBidi"/>
      <w:b/>
      <w:bCs/>
      <w:spacing w:val="-10"/>
      <w:kern w:val="28"/>
      <w:sz w:val="56"/>
      <w:szCs w:val="72"/>
    </w:rPr>
  </w:style>
  <w:style w:type="table" w:styleId="Grilledutableau">
    <w:name w:val="Table Grid"/>
    <w:basedOn w:val="TableauNormal"/>
    <w:uiPriority w:val="39"/>
    <w:rsid w:val="005C12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5C127A"/>
    <w:rPr>
      <w:color w:val="808080"/>
    </w:rPr>
  </w:style>
  <w:style w:type="character" w:customStyle="1" w:styleId="Titre1Car">
    <w:name w:val="Titre 1 Car"/>
    <w:basedOn w:val="Policepardfaut"/>
    <w:link w:val="Titre1"/>
    <w:uiPriority w:val="9"/>
    <w:rsid w:val="006250AF"/>
    <w:rPr>
      <w:rFonts w:ascii="Times New Roman" w:eastAsiaTheme="majorEastAsia" w:hAnsi="Times New Roman" w:cs="Times New Roman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F1612"/>
    <w:rPr>
      <w:rFonts w:ascii="Times New Roman" w:eastAsiaTheme="majorEastAsia" w:hAnsi="Times New Roman" w:cs="Times New Roman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1612"/>
    <w:rPr>
      <w:rFonts w:ascii="Times New Roman" w:eastAsiaTheme="majorEastAsia" w:hAnsi="Times New Roman" w:cs="Times New Roman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AF1612"/>
    <w:rPr>
      <w:rFonts w:ascii="Times New Roman" w:eastAsiaTheme="majorEastAsia" w:hAnsi="Times New Roman" w:cs="Times New Roman"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6Car">
    <w:name w:val="Titre 6 Car"/>
    <w:basedOn w:val="Policepardfaut"/>
    <w:link w:val="Titre6"/>
    <w:uiPriority w:val="9"/>
    <w:rsid w:val="00AF1612"/>
    <w:rPr>
      <w:rFonts w:ascii="Times New Roman" w:eastAsiaTheme="majorEastAsia" w:hAnsi="Times New Roman" w:cs="Times New Roman"/>
    </w:rPr>
  </w:style>
  <w:style w:type="character" w:customStyle="1" w:styleId="Titre7Car">
    <w:name w:val="Titre 7 Car"/>
    <w:basedOn w:val="Policepardfaut"/>
    <w:link w:val="Titre7"/>
    <w:uiPriority w:val="9"/>
    <w:rsid w:val="008F5868"/>
    <w:rPr>
      <w:rFonts w:asciiTheme="majorHAnsi" w:eastAsiaTheme="majorEastAsia" w:hAnsiTheme="majorHAnsi" w:cstheme="majorBidi"/>
      <w:i/>
      <w:iCs/>
    </w:rPr>
  </w:style>
  <w:style w:type="character" w:customStyle="1" w:styleId="Titre8Car">
    <w:name w:val="Titre 8 Car"/>
    <w:basedOn w:val="Policepardfaut"/>
    <w:link w:val="Titre8"/>
    <w:uiPriority w:val="9"/>
    <w:rsid w:val="00F7319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7319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M1">
    <w:name w:val="toc 1"/>
    <w:basedOn w:val="Normal"/>
    <w:next w:val="Normal"/>
    <w:autoRedefine/>
    <w:uiPriority w:val="39"/>
    <w:unhideWhenUsed/>
    <w:rsid w:val="000F1D3B"/>
    <w:pPr>
      <w:spacing w:before="120" w:after="120"/>
    </w:pPr>
    <w:rPr>
      <w:rFonts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0F1D3B"/>
    <w:pPr>
      <w:spacing w:after="0"/>
      <w:ind w:left="220"/>
    </w:pPr>
    <w:rPr>
      <w:rFonts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F1D3B"/>
    <w:pPr>
      <w:spacing w:after="0"/>
      <w:ind w:left="440"/>
    </w:pPr>
    <w:rPr>
      <w:rFonts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0F1D3B"/>
    <w:pPr>
      <w:spacing w:after="0"/>
      <w:ind w:left="660"/>
    </w:pPr>
    <w:rPr>
      <w:rFonts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0F1D3B"/>
    <w:pPr>
      <w:spacing w:after="0"/>
      <w:ind w:left="880"/>
    </w:pPr>
    <w:rPr>
      <w:rFonts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0F1D3B"/>
    <w:pPr>
      <w:spacing w:after="0"/>
      <w:ind w:left="1100"/>
    </w:pPr>
    <w:rPr>
      <w:rFonts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0F1D3B"/>
    <w:pPr>
      <w:spacing w:after="0"/>
      <w:ind w:left="1320"/>
    </w:pPr>
    <w:rPr>
      <w:rFonts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0F1D3B"/>
    <w:pPr>
      <w:spacing w:after="0"/>
      <w:ind w:left="1540"/>
    </w:pPr>
    <w:rPr>
      <w:rFonts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0F1D3B"/>
    <w:pPr>
      <w:spacing w:after="0"/>
      <w:ind w:left="1760"/>
    </w:pPr>
    <w:rPr>
      <w:rFonts w:cstheme="minorHAnsi"/>
      <w:sz w:val="18"/>
      <w:szCs w:val="21"/>
    </w:rPr>
  </w:style>
  <w:style w:type="character" w:styleId="Lienhypertexte">
    <w:name w:val="Hyperlink"/>
    <w:basedOn w:val="Policepardfaut"/>
    <w:uiPriority w:val="99"/>
    <w:unhideWhenUsed/>
    <w:rsid w:val="000F1D3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E2F3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D00386"/>
    <w:rPr>
      <w:color w:val="954F72" w:themeColor="followedHyperlink"/>
      <w:u w:val="single"/>
    </w:rPr>
  </w:style>
  <w:style w:type="character" w:styleId="CodeHTML">
    <w:name w:val="HTML Code"/>
    <w:basedOn w:val="Policepardfaut"/>
    <w:uiPriority w:val="99"/>
    <w:semiHidden/>
    <w:unhideWhenUsed/>
    <w:rsid w:val="009504D9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504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504D9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A27B7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A27B7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A27B7"/>
    <w:rPr>
      <w:vertAlign w:val="superscript"/>
    </w:rPr>
  </w:style>
  <w:style w:type="paragraph" w:styleId="Lgende">
    <w:name w:val="caption"/>
    <w:basedOn w:val="Normal"/>
    <w:next w:val="Normal"/>
    <w:uiPriority w:val="35"/>
    <w:unhideWhenUsed/>
    <w:qFormat/>
    <w:rsid w:val="004D6D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B47B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7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6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1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5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2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4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58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8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6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0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74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64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1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oracle.com/javase/7/docs/api/java/text/SimpleDateFormat.html" TargetMode="External"/><Relationship Id="rId21" Type="http://schemas.openxmlformats.org/officeDocument/2006/relationships/hyperlink" Target="https://docs.oracle.com/javase/7/docs/api/java/text/SimpleDateFormat.html" TargetMode="External"/><Relationship Id="rId42" Type="http://schemas.openxmlformats.org/officeDocument/2006/relationships/hyperlink" Target="https://docs.oracle.com/javase/8/docs/api/java/time/format/DateTimeFormatter.html" TargetMode="External"/><Relationship Id="rId47" Type="http://schemas.openxmlformats.org/officeDocument/2006/relationships/hyperlink" Target="https://docs.oracle.com/javase/8/docs/api/java/time/format/DateTimeFormatter.html" TargetMode="External"/><Relationship Id="rId63" Type="http://schemas.openxmlformats.org/officeDocument/2006/relationships/image" Target="media/image5.png"/><Relationship Id="rId68" Type="http://schemas.openxmlformats.org/officeDocument/2006/relationships/image" Target="media/image9.png"/><Relationship Id="rId16" Type="http://schemas.openxmlformats.org/officeDocument/2006/relationships/image" Target="media/image3.png"/><Relationship Id="rId11" Type="http://schemas.openxmlformats.org/officeDocument/2006/relationships/hyperlink" Target="https://docs.oracle.com/javase/8/docs/api/java/lang/Object.html" TargetMode="External"/><Relationship Id="rId24" Type="http://schemas.openxmlformats.org/officeDocument/2006/relationships/hyperlink" Target="https://docs.oracle.com/javase/7/docs/api/java/text/SimpleDateFormat.html" TargetMode="External"/><Relationship Id="rId32" Type="http://schemas.openxmlformats.org/officeDocument/2006/relationships/hyperlink" Target="https://docs.oracle.com/javase/7/docs/api/java/text/SimpleDateFormat.html" TargetMode="External"/><Relationship Id="rId37" Type="http://schemas.openxmlformats.org/officeDocument/2006/relationships/hyperlink" Target="https://docs.oracle.com/javase/7/docs/api/java/text/SimpleDateFormat.html" TargetMode="External"/><Relationship Id="rId40" Type="http://schemas.openxmlformats.org/officeDocument/2006/relationships/hyperlink" Target="https://docs.oracle.com/javase/8/docs/api/java/time/format/DateTimeFormatter.html" TargetMode="External"/><Relationship Id="rId45" Type="http://schemas.openxmlformats.org/officeDocument/2006/relationships/hyperlink" Target="https://docs.oracle.com/javase/8/docs/api/java/time/format/DateTimeFormatter.html" TargetMode="External"/><Relationship Id="rId53" Type="http://schemas.openxmlformats.org/officeDocument/2006/relationships/hyperlink" Target="https://docs.oracle.com/javase/8/docs/api/java/time/format/DateTimeFormatter.html" TargetMode="External"/><Relationship Id="rId58" Type="http://schemas.openxmlformats.org/officeDocument/2006/relationships/hyperlink" Target="https://docs.oracle.com/javase/8/docs/api/java/time/format/DateTimeFormatter.html" TargetMode="External"/><Relationship Id="rId66" Type="http://schemas.openxmlformats.org/officeDocument/2006/relationships/image" Target="media/image7.png"/><Relationship Id="rId74" Type="http://schemas.openxmlformats.org/officeDocument/2006/relationships/hyperlink" Target="https://www.delftstack.com/fr/howto/java/java-get-current-timestamp/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.png"/><Relationship Id="rId19" Type="http://schemas.openxmlformats.org/officeDocument/2006/relationships/hyperlink" Target="https://docs.oracle.com/javase/7/docs/api/java/text/SimpleDateFormat.html" TargetMode="External"/><Relationship Id="rId14" Type="http://schemas.openxmlformats.org/officeDocument/2006/relationships/hyperlink" Target="https://en.m.wikipedia.org/wiki/List_of_tz_database_time_zones" TargetMode="External"/><Relationship Id="rId22" Type="http://schemas.openxmlformats.org/officeDocument/2006/relationships/hyperlink" Target="https://docs.oracle.com/javase/7/docs/api/java/text/SimpleDateFormat.html" TargetMode="External"/><Relationship Id="rId27" Type="http://schemas.openxmlformats.org/officeDocument/2006/relationships/hyperlink" Target="https://docs.oracle.com/javase/7/docs/api/java/text/SimpleDateFormat.html" TargetMode="External"/><Relationship Id="rId30" Type="http://schemas.openxmlformats.org/officeDocument/2006/relationships/hyperlink" Target="https://docs.oracle.com/javase/7/docs/api/java/text/SimpleDateFormat.html" TargetMode="External"/><Relationship Id="rId35" Type="http://schemas.openxmlformats.org/officeDocument/2006/relationships/hyperlink" Target="https://docs.oracle.com/javase/7/docs/api/java/text/SimpleDateFormat.html" TargetMode="External"/><Relationship Id="rId43" Type="http://schemas.openxmlformats.org/officeDocument/2006/relationships/hyperlink" Target="https://docs.oracle.com/javase/8/docs/api/java/time/format/DateTimeFormatter.html" TargetMode="External"/><Relationship Id="rId48" Type="http://schemas.openxmlformats.org/officeDocument/2006/relationships/hyperlink" Target="https://docs.oracle.com/javase/8/docs/api/java/time/format/DateTimeFormatter.html" TargetMode="External"/><Relationship Id="rId56" Type="http://schemas.openxmlformats.org/officeDocument/2006/relationships/hyperlink" Target="https://docs.oracle.com/javase/8/docs/api/java/time/format/DateTimeFormatter.html" TargetMode="External"/><Relationship Id="rId64" Type="http://schemas.openxmlformats.org/officeDocument/2006/relationships/hyperlink" Target="http://remy-manu.no-ip.biz/Java/Tutoriels/IHM/dialogue.html" TargetMode="External"/><Relationship Id="rId69" Type="http://schemas.openxmlformats.org/officeDocument/2006/relationships/image" Target="media/image10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docs.oracle.com/javase/8/docs/api/java/time/format/DateTimeFormatter.html" TargetMode="External"/><Relationship Id="rId72" Type="http://schemas.openxmlformats.org/officeDocument/2006/relationships/hyperlink" Target="https://www.delftstack.com/fr/howto/java/how-to-get-the-current-date-time-in-java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javase/8/docs/api/java/io/Serializable.html" TargetMode="External"/><Relationship Id="rId17" Type="http://schemas.openxmlformats.org/officeDocument/2006/relationships/hyperlink" Target="https://docs.oracle.com/javase/7/docs/api/java/text/SimpleDateFormat.html" TargetMode="External"/><Relationship Id="rId25" Type="http://schemas.openxmlformats.org/officeDocument/2006/relationships/hyperlink" Target="https://docs.oracle.com/javase/7/docs/api/java/text/SimpleDateFormat.html" TargetMode="External"/><Relationship Id="rId33" Type="http://schemas.openxmlformats.org/officeDocument/2006/relationships/hyperlink" Target="https://docs.oracle.com/javase/7/docs/api/java/text/SimpleDateFormat.html" TargetMode="External"/><Relationship Id="rId38" Type="http://schemas.openxmlformats.org/officeDocument/2006/relationships/hyperlink" Target="https://docs.oracle.com/javase/7/docs/api/java/text/SimpleDateFormat.html" TargetMode="External"/><Relationship Id="rId46" Type="http://schemas.openxmlformats.org/officeDocument/2006/relationships/hyperlink" Target="https://docs.oracle.com/javase/8/docs/api/java/time/format/DateTimeFormatter.html" TargetMode="External"/><Relationship Id="rId59" Type="http://schemas.openxmlformats.org/officeDocument/2006/relationships/hyperlink" Target="https://docs.oracle.com/javase/8/docs/api/java/time/format/DateTimeFormatter.html" TargetMode="External"/><Relationship Id="rId67" Type="http://schemas.openxmlformats.org/officeDocument/2006/relationships/image" Target="media/image8.png"/><Relationship Id="rId20" Type="http://schemas.openxmlformats.org/officeDocument/2006/relationships/hyperlink" Target="https://docs.oracle.com/javase/7/docs/api/java/text/SimpleDateFormat.html" TargetMode="External"/><Relationship Id="rId41" Type="http://schemas.openxmlformats.org/officeDocument/2006/relationships/hyperlink" Target="https://docs.oracle.com/javase/8/docs/api/java/time/format/DateTimeFormatter.html" TargetMode="External"/><Relationship Id="rId54" Type="http://schemas.openxmlformats.org/officeDocument/2006/relationships/hyperlink" Target="https://docs.oracle.com/javase/8/docs/api/java/time/format/DateTimeFormatter.html" TargetMode="External"/><Relationship Id="rId62" Type="http://schemas.openxmlformats.org/officeDocument/2006/relationships/hyperlink" Target="file:///C:\Users\Djamel\Workspace\jSwing\JOptionPane\JOptionPane\WorkItems" TargetMode="External"/><Relationship Id="rId70" Type="http://schemas.openxmlformats.org/officeDocument/2006/relationships/image" Target="media/image11.png"/><Relationship Id="rId75" Type="http://schemas.openxmlformats.org/officeDocument/2006/relationships/hyperlink" Target="https://koor.fr/Java/API/java/lang/System/currentTimeMillis.w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evstory.net/13715/java-zoneid" TargetMode="External"/><Relationship Id="rId23" Type="http://schemas.openxmlformats.org/officeDocument/2006/relationships/hyperlink" Target="https://docs.oracle.com/javase/7/docs/api/java/text/SimpleDateFormat.html" TargetMode="External"/><Relationship Id="rId28" Type="http://schemas.openxmlformats.org/officeDocument/2006/relationships/hyperlink" Target="https://docs.oracle.com/javase/7/docs/api/java/text/SimpleDateFormat.html" TargetMode="External"/><Relationship Id="rId36" Type="http://schemas.openxmlformats.org/officeDocument/2006/relationships/hyperlink" Target="https://docs.oracle.com/javase/7/docs/api/java/text/SimpleDateFormat.html" TargetMode="External"/><Relationship Id="rId49" Type="http://schemas.openxmlformats.org/officeDocument/2006/relationships/hyperlink" Target="https://docs.oracle.com/javase/8/docs/api/java/time/format/DateTimeFormatter.html" TargetMode="External"/><Relationship Id="rId57" Type="http://schemas.openxmlformats.org/officeDocument/2006/relationships/hyperlink" Target="https://docs.oracle.com/javase/8/docs/api/java/time/format/DateTimeFormatter.html" TargetMode="External"/><Relationship Id="rId10" Type="http://schemas.openxmlformats.org/officeDocument/2006/relationships/hyperlink" Target="https://en.wikipedia.org/wiki/List_of_UTC_offsets" TargetMode="External"/><Relationship Id="rId31" Type="http://schemas.openxmlformats.org/officeDocument/2006/relationships/hyperlink" Target="https://docs.oracle.com/javase/7/docs/api/java/text/SimpleDateFormat.html" TargetMode="External"/><Relationship Id="rId44" Type="http://schemas.openxmlformats.org/officeDocument/2006/relationships/hyperlink" Target="https://docs.oracle.com/javase/8/docs/api/java/time/format/DateTimeFormatter.html" TargetMode="External"/><Relationship Id="rId52" Type="http://schemas.openxmlformats.org/officeDocument/2006/relationships/hyperlink" Target="https://docs.oracle.com/javase/8/docs/api/java/time/format/DateTimeFormatter.html" TargetMode="External"/><Relationship Id="rId60" Type="http://schemas.openxmlformats.org/officeDocument/2006/relationships/hyperlink" Target="https://www.delftstack.com/fr/howto/java/how-to-get-the-current-date-time-in-java/" TargetMode="External"/><Relationship Id="rId65" Type="http://schemas.openxmlformats.org/officeDocument/2006/relationships/image" Target="media/image6.png"/><Relationship Id="rId73" Type="http://schemas.openxmlformats.org/officeDocument/2006/relationships/hyperlink" Target="https://docs.oracle.com/javase/8/docs/api/java/time/format/DateTimeFormatter.html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Time_zone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docs.oracle.com/javase/7/docs/api/java/text/SimpleDateFormat.html" TargetMode="External"/><Relationship Id="rId39" Type="http://schemas.openxmlformats.org/officeDocument/2006/relationships/hyperlink" Target="https://docs.oracle.com/javase/7/docs/api/java/text/SimpleDateFormat.html" TargetMode="External"/><Relationship Id="rId34" Type="http://schemas.openxmlformats.org/officeDocument/2006/relationships/hyperlink" Target="https://docs.oracle.com/javase/7/docs/api/java/text/SimpleDateFormat.html" TargetMode="External"/><Relationship Id="rId50" Type="http://schemas.openxmlformats.org/officeDocument/2006/relationships/hyperlink" Target="https://docs.oracle.com/javase/8/docs/api/java/time/format/DateTimeFormatter.html" TargetMode="External"/><Relationship Id="rId55" Type="http://schemas.openxmlformats.org/officeDocument/2006/relationships/hyperlink" Target="https://docs.oracle.com/javase/8/docs/api/java/time/format/DateTimeFormatter.html" TargetMode="External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12.png"/><Relationship Id="rId2" Type="http://schemas.openxmlformats.org/officeDocument/2006/relationships/numbering" Target="numbering.xml"/><Relationship Id="rId29" Type="http://schemas.openxmlformats.org/officeDocument/2006/relationships/hyperlink" Target="https://docs.oracle.com/javase/7/docs/api/java/text/SimpleDateFormat.html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docs.oracle.com/javase/8/docs/api/java/time/ZoneId.html" TargetMode="External"/><Relationship Id="rId2" Type="http://schemas.openxmlformats.org/officeDocument/2006/relationships/hyperlink" Target="https://fr.wikipedia.org/wiki/Fuseau_horaire" TargetMode="External"/><Relationship Id="rId1" Type="http://schemas.openxmlformats.org/officeDocument/2006/relationships/hyperlink" Target="https://en.wikipedia.org/wiki/Time_zone" TargetMode="External"/><Relationship Id="rId5" Type="http://schemas.openxmlformats.org/officeDocument/2006/relationships/hyperlink" Target="https://devstory.net/13715/java-zoneid" TargetMode="External"/><Relationship Id="rId4" Type="http://schemas.openxmlformats.org/officeDocument/2006/relationships/hyperlink" Target="https://docs.oracle.com/javase/8/docs/api/java/time/ZoneId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amel\Documents\Mod&#232;les%20Office%20personnalis&#233;s\ModTwo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F999A-371E-47EE-A806-B7A897CA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ModTwo.dotx</Template>
  <TotalTime>418</TotalTime>
  <Pages>18</Pages>
  <Words>3425</Words>
  <Characters>18840</Characters>
  <Application>Microsoft Office Word</Application>
  <DocSecurity>0</DocSecurity>
  <Lines>157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Java Dates SFD</vt:lpstr>
    </vt:vector>
  </TitlesOfParts>
  <Company/>
  <LinksUpToDate>false</LinksUpToDate>
  <CharactersWithSpaces>22221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Dates SFD</dc:title>
  <dc:subject>Java Dates SFD</dc:subject>
  <dc:creator>Djamel CHABANE</dc:creator>
  <cp:keywords/>
  <dc:description>Java Dates SFD</dc:description>
  <cp:lastModifiedBy>Djamel CHABANE</cp:lastModifiedBy>
  <cp:revision>101</cp:revision>
  <dcterms:created xsi:type="dcterms:W3CDTF">2022-06-27T20:49:00Z</dcterms:created>
  <dcterms:modified xsi:type="dcterms:W3CDTF">2022-06-30T09:14:00Z</dcterms:modified>
</cp:coreProperties>
</file>