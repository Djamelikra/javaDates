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81B50" w14:textId="43375886" w:rsidR="003C131A" w:rsidRDefault="003C131A" w:rsidP="003C131A">
      <w:pPr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</w:pPr>
      <w:r w:rsidRPr="003C131A"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  <w:t>Java</w:t>
      </w:r>
      <w:r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  <w:t xml:space="preserve"> </w:t>
      </w:r>
      <w:r w:rsidRPr="003C131A"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  <w:t>Dates</w:t>
      </w:r>
      <w:r w:rsidR="00AC0EDD"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  <w:t xml:space="preserve"> SFD</w:t>
      </w:r>
    </w:p>
    <w:p w14:paraId="1833446A" w14:textId="77777777" w:rsidR="00AC0EDD" w:rsidRPr="003C131A" w:rsidRDefault="00AC0EDD" w:rsidP="003C131A"/>
    <w:p w14:paraId="77F45D22" w14:textId="7C8C4D9A" w:rsidR="00A346B4" w:rsidRDefault="00B338FD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107430669" w:history="1">
        <w:r w:rsidR="00A346B4" w:rsidRPr="009F531F">
          <w:rPr>
            <w:rStyle w:val="Lienhypertexte"/>
            <w:noProof/>
          </w:rPr>
          <w:t>1. Fuseau horaire (Time zone) et Temps universel coordonné UTC</w:t>
        </w:r>
        <w:r w:rsidR="00A346B4">
          <w:rPr>
            <w:noProof/>
            <w:webHidden/>
          </w:rPr>
          <w:tab/>
        </w:r>
        <w:r w:rsidR="00A346B4">
          <w:rPr>
            <w:noProof/>
            <w:webHidden/>
          </w:rPr>
          <w:fldChar w:fldCharType="begin"/>
        </w:r>
        <w:r w:rsidR="00A346B4">
          <w:rPr>
            <w:noProof/>
            <w:webHidden/>
          </w:rPr>
          <w:instrText xml:space="preserve"> PAGEREF _Toc107430669 \h </w:instrText>
        </w:r>
        <w:r w:rsidR="00A346B4">
          <w:rPr>
            <w:noProof/>
            <w:webHidden/>
          </w:rPr>
        </w:r>
        <w:r w:rsidR="00A346B4">
          <w:rPr>
            <w:noProof/>
            <w:webHidden/>
          </w:rPr>
          <w:fldChar w:fldCharType="separate"/>
        </w:r>
        <w:r w:rsidR="00A346B4">
          <w:rPr>
            <w:noProof/>
            <w:webHidden/>
          </w:rPr>
          <w:t>2</w:t>
        </w:r>
        <w:r w:rsidR="00A346B4">
          <w:rPr>
            <w:noProof/>
            <w:webHidden/>
          </w:rPr>
          <w:fldChar w:fldCharType="end"/>
        </w:r>
      </w:hyperlink>
    </w:p>
    <w:p w14:paraId="74A5CA2C" w14:textId="286996FD" w:rsidR="00A346B4" w:rsidRDefault="00A346B4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430670" w:history="1">
        <w:r w:rsidRPr="009F531F">
          <w:rPr>
            <w:rStyle w:val="Lienhypertexte"/>
            <w:noProof/>
          </w:rPr>
          <w:t>1.1. Carte des fuseaux horaires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_Toc107430670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749FEAF" w14:textId="2428A0DF" w:rsidR="00A346B4" w:rsidRDefault="00A346B4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430671" w:history="1">
        <w:r w:rsidRPr="009F531F">
          <w:rPr>
            <w:rStyle w:val="Lienhypertexte"/>
            <w:noProof/>
          </w:rPr>
          <w:t>1.2. Décalage du fuseau horaire par rapport à UTC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_Toc107430671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CBC4D6E" w14:textId="78873531" w:rsidR="00A346B4" w:rsidRDefault="00A346B4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430672" w:history="1">
        <w:r w:rsidRPr="009F531F">
          <w:rPr>
            <w:rStyle w:val="Lienhypertexte"/>
            <w:noProof/>
          </w:rPr>
          <w:t>1.2.1. Pour une liste des décalages UTC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_Toc107430672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EF31DE0" w14:textId="27DBCABE" w:rsidR="00A346B4" w:rsidRDefault="00A346B4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430673" w:history="1">
        <w:r w:rsidRPr="009F531F">
          <w:rPr>
            <w:rStyle w:val="Lienhypertexte"/>
            <w:noProof/>
          </w:rPr>
          <w:t xml:space="preserve">1.2.2. Pour une liste </w:t>
        </w:r>
        <w:r w:rsidRPr="009F531F">
          <w:rPr>
            <w:rStyle w:val="Lienhypertexte"/>
            <w:b/>
            <w:bCs/>
            <w:noProof/>
          </w:rPr>
          <w:t>exhaustive</w:t>
        </w:r>
        <w:r w:rsidRPr="009F531F">
          <w:rPr>
            <w:rStyle w:val="Lienhypertexte"/>
            <w:noProof/>
          </w:rPr>
          <w:t xml:space="preserve"> des décalages UTC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_Toc107430673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FCDD498" w14:textId="3D2CA411" w:rsidR="00A346B4" w:rsidRDefault="00A346B4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7430674" w:history="1">
        <w:r w:rsidRPr="009F531F">
          <w:rPr>
            <w:rStyle w:val="Lienhypertexte"/>
            <w:noProof/>
          </w:rPr>
          <w:t>2. ZoneID et Time Zone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_Toc107430674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661AA3A" w14:textId="3CC90869" w:rsidR="00A346B4" w:rsidRDefault="00A346B4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430675" w:history="1">
        <w:r w:rsidRPr="009F531F">
          <w:rPr>
            <w:rStyle w:val="Lienhypertexte"/>
            <w:noProof/>
            <w:highlight w:val="yellow"/>
          </w:rPr>
          <w:t>2.1. ZoneId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_Toc107430675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BCC5932" w14:textId="60EDCAD2" w:rsidR="00A346B4" w:rsidRDefault="00A346B4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7430676" w:history="1">
        <w:r w:rsidRPr="009F531F">
          <w:rPr>
            <w:rStyle w:val="Lienhypertexte"/>
            <w:noProof/>
          </w:rPr>
          <w:t>3. Format des dates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_Toc107430676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986C31B" w14:textId="3F46C396" w:rsidR="00A346B4" w:rsidRDefault="00A346B4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430677" w:history="1">
        <w:r w:rsidRPr="009F531F">
          <w:rPr>
            <w:rStyle w:val="Lienhypertexte"/>
            <w:noProof/>
          </w:rPr>
          <w:t>3.1. Class SimpleDateFormat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_Toc107430677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1F7CB08" w14:textId="7032D0CE" w:rsidR="00A346B4" w:rsidRDefault="00A346B4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430678" w:history="1">
        <w:r w:rsidRPr="009F531F">
          <w:rPr>
            <w:rStyle w:val="Lienhypertexte"/>
            <w:noProof/>
          </w:rPr>
          <w:t>3.1.1. Date and Time Patterns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_Toc107430678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A34E525" w14:textId="6610E3D2" w:rsidR="00A346B4" w:rsidRDefault="00A346B4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430679" w:history="1">
        <w:r w:rsidRPr="009F531F">
          <w:rPr>
            <w:rStyle w:val="Lienhypertexte"/>
            <w:noProof/>
          </w:rPr>
          <w:t>3.1.2. Exemples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_Toc107430679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A47A45D" w14:textId="4C2CCB9D" w:rsidR="00A346B4" w:rsidRDefault="00A346B4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430680" w:history="1">
        <w:r w:rsidRPr="009F531F">
          <w:rPr>
            <w:rStyle w:val="Lienhypertexte"/>
            <w:noProof/>
          </w:rPr>
          <w:t>3.2. Class DateTimeFormatter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_Toc107430680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9798183" w14:textId="70181B49" w:rsidR="00A346B4" w:rsidRDefault="00A346B4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430681" w:history="1">
        <w:r w:rsidRPr="009F531F">
          <w:rPr>
            <w:rStyle w:val="Lienhypertexte"/>
            <w:noProof/>
          </w:rPr>
          <w:t>3.2.1. Predefined Formatters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_Toc107430681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6A76DA" w14:textId="376F9682" w:rsidR="00A346B4" w:rsidRDefault="00A346B4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430682" w:history="1">
        <w:r w:rsidRPr="009F531F">
          <w:rPr>
            <w:rStyle w:val="Lienhypertexte"/>
            <w:noProof/>
            <w:lang w:val="en-US"/>
          </w:rPr>
          <w:t>3.2.2. Patterns for Formatting and Parsing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_Toc107430682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05E5121" w14:textId="1642CB96" w:rsidR="00A346B4" w:rsidRDefault="00A346B4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7430683" w:history="1">
        <w:r w:rsidRPr="009F531F">
          <w:rPr>
            <w:rStyle w:val="Lienhypertexte"/>
            <w:noProof/>
          </w:rPr>
          <w:t>4. Liste déroulante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_Toc107430683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D5B20DA" w14:textId="43D18A32" w:rsidR="00A346B4" w:rsidRDefault="00A346B4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430684" w:history="1">
        <w:r w:rsidRPr="009F531F">
          <w:rPr>
            <w:rStyle w:val="Lienhypertexte"/>
            <w:noProof/>
          </w:rPr>
          <w:t>4.1. Format des Dates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_Toc107430684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081812" w14:textId="06AD689A" w:rsidR="00A346B4" w:rsidRDefault="00A346B4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7430685" w:history="1">
        <w:r w:rsidRPr="009F531F">
          <w:rPr>
            <w:rStyle w:val="Lienhypertexte"/>
            <w:noProof/>
          </w:rPr>
          <w:t>5. JTabbedPane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_Toc107430685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D9060B4" w14:textId="3CF3F6C8" w:rsidR="00A346B4" w:rsidRDefault="00A346B4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7430686" w:history="1">
        <w:r w:rsidRPr="009F531F">
          <w:rPr>
            <w:rStyle w:val="Lienhypertexte"/>
            <w:noProof/>
          </w:rPr>
          <w:t>6. 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_Toc107430686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0F622CE" w14:textId="76DA9E19" w:rsidR="00403A6C" w:rsidRDefault="00B338FD" w:rsidP="00403A6C">
      <w:r>
        <w:fldChar w:fldCharType="end"/>
      </w:r>
    </w:p>
    <w:p w14:paraId="482AE73F" w14:textId="7664C888" w:rsidR="00DC564C" w:rsidRDefault="009D1CA2" w:rsidP="00DC564C">
      <w:pPr>
        <w:pStyle w:val="Titre1"/>
      </w:pPr>
      <w:bookmarkStart w:id="0" w:name="_Toc107430669"/>
      <w:r>
        <w:lastRenderedPageBreak/>
        <w:t>Fuseau horaire</w:t>
      </w:r>
      <w:r w:rsidR="00DC564C">
        <w:t xml:space="preserve"> (Time zone)</w:t>
      </w:r>
      <w:r w:rsidR="004D6D38">
        <w:t xml:space="preserve"> et </w:t>
      </w:r>
      <w:r w:rsidR="004D6D38" w:rsidRPr="00604BE4">
        <w:t>Temps universel coordonné</w:t>
      </w:r>
      <w:r w:rsidR="004D6D38">
        <w:t> UTC</w:t>
      </w:r>
      <w:bookmarkEnd w:id="0"/>
    </w:p>
    <w:p w14:paraId="3B1753D7" w14:textId="07261343" w:rsidR="00DC564C" w:rsidRDefault="005A27B7" w:rsidP="005A27B7">
      <w:pPr>
        <w:pStyle w:val="Titre2"/>
      </w:pPr>
      <w:bookmarkStart w:id="1" w:name="_Toc107430670"/>
      <w:r w:rsidRPr="005A27B7">
        <w:t>Carte des fuseaux horaires</w:t>
      </w:r>
      <w:bookmarkEnd w:id="1"/>
    </w:p>
    <w:p w14:paraId="27E3D546" w14:textId="77777777" w:rsidR="004D6D38" w:rsidRDefault="009B5EF4" w:rsidP="004D6D38">
      <w:pPr>
        <w:keepNext/>
      </w:pPr>
      <w:r>
        <w:rPr>
          <w:noProof/>
        </w:rPr>
        <w:drawing>
          <wp:inline distT="0" distB="0" distL="0" distR="0" wp14:anchorId="0C8343EF" wp14:editId="62CBE350">
            <wp:extent cx="5760720" cy="3109061"/>
            <wp:effectExtent l="0" t="0" r="0" b="0"/>
            <wp:docPr id="11" name="Image 11" descr="Une image contenant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car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99C51" w14:textId="24AEAAB1" w:rsidR="004D6D38" w:rsidRDefault="004D6D38" w:rsidP="004D6D38">
      <w:pPr>
        <w:pStyle w:val="Lgende"/>
      </w:pPr>
      <w:r>
        <w:t xml:space="preserve">Carte </w:t>
      </w:r>
      <w:fldSimple w:instr=" SEQ Carte \* ARABIC ">
        <w:r>
          <w:rPr>
            <w:noProof/>
          </w:rPr>
          <w:t>1</w:t>
        </w:r>
      </w:fldSimple>
      <w:r>
        <w:t xml:space="preserve"> Fuseaux horaires = </w:t>
      </w:r>
      <w:r w:rsidRPr="004F1824">
        <w:t>L’heure dans le monde par rapport à UTC.</w:t>
      </w:r>
    </w:p>
    <w:p w14:paraId="2A4DC8A6" w14:textId="61CDAFBB" w:rsidR="009B5EF4" w:rsidRDefault="005A27B7" w:rsidP="00DC564C">
      <w:r>
        <w:rPr>
          <w:rStyle w:val="Appelnotedebasdep"/>
        </w:rPr>
        <w:footnoteReference w:id="1"/>
      </w:r>
    </w:p>
    <w:p w14:paraId="2ADB7E63" w14:textId="77777777" w:rsidR="004D6D38" w:rsidRPr="00DC564C" w:rsidRDefault="004D6D38" w:rsidP="00DC564C"/>
    <w:p w14:paraId="6AAF5499" w14:textId="5A1B533F" w:rsidR="009D1CA2" w:rsidRDefault="001D391F" w:rsidP="001D391F">
      <w:pPr>
        <w:pStyle w:val="Titre2"/>
      </w:pPr>
      <w:bookmarkStart w:id="2" w:name="_Toc107430671"/>
      <w:r w:rsidRPr="001D391F">
        <w:t>Décalage du fuseau</w:t>
      </w:r>
      <w:r>
        <w:t xml:space="preserve"> horaire</w:t>
      </w:r>
      <w:r w:rsidRPr="001D391F">
        <w:t xml:space="preserve"> par rapport à UTC</w:t>
      </w:r>
      <w:bookmarkEnd w:id="2"/>
    </w:p>
    <w:p w14:paraId="51F3D660" w14:textId="7D430332" w:rsidR="005F73F2" w:rsidRDefault="005F73F2" w:rsidP="001D391F">
      <w:r w:rsidRPr="005F73F2">
        <w:t xml:space="preserve">De façon simple, un fuseau horaire peut être écrit sous la </w:t>
      </w:r>
      <w:r w:rsidRPr="005F73F2">
        <w:rPr>
          <w:b/>
          <w:bCs/>
        </w:rPr>
        <w:t>forme UTC+X ou UTC-Y, où « X » et « Y »</w:t>
      </w:r>
      <w:r w:rsidRPr="005F73F2">
        <w:t xml:space="preserve"> </w:t>
      </w:r>
      <w:r w:rsidRPr="005F73F2">
        <w:rPr>
          <w:b/>
          <w:bCs/>
        </w:rPr>
        <w:t>représentent le décalage du fuseau par rapport à UTC</w:t>
      </w:r>
      <w:r>
        <w:rPr>
          <w:rStyle w:val="Appelnotedebasdep"/>
          <w:b/>
          <w:bCs/>
        </w:rPr>
        <w:footnoteReference w:id="2"/>
      </w:r>
      <w:r w:rsidRPr="005F73F2">
        <w:rPr>
          <w:b/>
          <w:bCs/>
        </w:rPr>
        <w:t>.</w:t>
      </w:r>
      <w:r w:rsidRPr="005F73F2">
        <w:t xml:space="preserve"> </w:t>
      </w:r>
    </w:p>
    <w:p w14:paraId="65558EF2" w14:textId="63050092" w:rsidR="001D391F" w:rsidRPr="001D391F" w:rsidRDefault="005F73F2" w:rsidP="001D391F">
      <w:r w:rsidRPr="005F73F2">
        <w:t>Les exemples suivants donnent des exemples de variation de l'heure locale suivant plusieurs fuseaux horaires lorsqu'il est 12:00 UTC et en hiver :</w:t>
      </w:r>
    </w:p>
    <w:p w14:paraId="1B793FA0" w14:textId="77777777" w:rsidR="005F73F2" w:rsidRDefault="005F73F2" w:rsidP="005F73F2">
      <w:r>
        <w:t xml:space="preserve">    Los Angeles, États-Unis (UTC-8) : 04:00</w:t>
      </w:r>
    </w:p>
    <w:p w14:paraId="158A91E1" w14:textId="77777777" w:rsidR="005F73F2" w:rsidRDefault="005F73F2" w:rsidP="005F73F2">
      <w:r>
        <w:t xml:space="preserve">    Chicago, États-Unis (UTC-6) : 06:00</w:t>
      </w:r>
    </w:p>
    <w:p w14:paraId="000B136C" w14:textId="77777777" w:rsidR="005F73F2" w:rsidRDefault="005F73F2" w:rsidP="005F73F2">
      <w:r>
        <w:t xml:space="preserve">    New York, États-Unis (UTC-5) : 07:00</w:t>
      </w:r>
    </w:p>
    <w:p w14:paraId="43F4CFEE" w14:textId="77777777" w:rsidR="005F73F2" w:rsidRDefault="005F73F2" w:rsidP="005F73F2">
      <w:r>
        <w:t xml:space="preserve">    Halifax, Canada (UTC-4) : 08:00</w:t>
      </w:r>
    </w:p>
    <w:p w14:paraId="21D9B20F" w14:textId="77777777" w:rsidR="005F73F2" w:rsidRDefault="005F73F2" w:rsidP="005F73F2">
      <w:r>
        <w:t xml:space="preserve">    Londres, Royaume-Uni (UTC±0) : 12:00</w:t>
      </w:r>
    </w:p>
    <w:p w14:paraId="3790AD56" w14:textId="77777777" w:rsidR="005F73F2" w:rsidRDefault="005F73F2" w:rsidP="005F73F2">
      <w:r>
        <w:lastRenderedPageBreak/>
        <w:t xml:space="preserve">    Stockholm, Suède (UTC+1) : 13:00</w:t>
      </w:r>
    </w:p>
    <w:p w14:paraId="44568572" w14:textId="77777777" w:rsidR="005F73F2" w:rsidRDefault="005F73F2" w:rsidP="005F73F2">
      <w:r>
        <w:t xml:space="preserve">    Le Cap, Afrique du Sud (UTC+2) : 14:00</w:t>
      </w:r>
    </w:p>
    <w:p w14:paraId="464A5203" w14:textId="77777777" w:rsidR="005F73F2" w:rsidRDefault="005F73F2" w:rsidP="005F73F2">
      <w:r>
        <w:t xml:space="preserve">    Mysore, Inde (UTC+5:30) : 17:30</w:t>
      </w:r>
    </w:p>
    <w:p w14:paraId="2C3910A3" w14:textId="77777777" w:rsidR="005F73F2" w:rsidRDefault="005F73F2" w:rsidP="005F73F2">
      <w:r>
        <w:t xml:space="preserve">    Katmandou, Népal (UTC+5:45) : 17:45</w:t>
      </w:r>
    </w:p>
    <w:p w14:paraId="24400500" w14:textId="77777777" w:rsidR="005F73F2" w:rsidRDefault="005F73F2" w:rsidP="005F73F2">
      <w:r>
        <w:t xml:space="preserve">    Séoul, Corée du Sud (UTC+9) : 21:00</w:t>
      </w:r>
    </w:p>
    <w:p w14:paraId="35FADF36" w14:textId="46544D37" w:rsidR="001D391F" w:rsidRDefault="005F73F2" w:rsidP="005F73F2">
      <w:r>
        <w:t xml:space="preserve">    Melbourne, Australie (UTC+10) : 22:00</w:t>
      </w:r>
    </w:p>
    <w:p w14:paraId="2B231E02" w14:textId="5C249D1D" w:rsidR="005F73F2" w:rsidRDefault="00F67E65" w:rsidP="00E87947">
      <w:pPr>
        <w:pStyle w:val="Titre3"/>
      </w:pPr>
      <w:bookmarkStart w:id="3" w:name="_Toc107430672"/>
      <w:r>
        <w:t>Pour une l</w:t>
      </w:r>
      <w:r w:rsidRPr="00F67E65">
        <w:t>iste</w:t>
      </w:r>
      <w:r>
        <w:t xml:space="preserve"> </w:t>
      </w:r>
      <w:r w:rsidRPr="00F67E65">
        <w:t>des décalages UTC</w:t>
      </w:r>
      <w:bookmarkEnd w:id="3"/>
    </w:p>
    <w:p w14:paraId="7FAE2CB4" w14:textId="357FD49C" w:rsidR="00E87947" w:rsidRDefault="00AC5F01" w:rsidP="005F73F2">
      <w:hyperlink r:id="rId9" w:anchor="List_of_UTC_offsets" w:history="1">
        <w:r w:rsidR="00E87947" w:rsidRPr="00AB5C3C">
          <w:rPr>
            <w:rStyle w:val="Lienhypertexte"/>
          </w:rPr>
          <w:t>https://en.wikipedia.org/wiki/Time_zone#List_of_UTC_offsets</w:t>
        </w:r>
      </w:hyperlink>
    </w:p>
    <w:p w14:paraId="59679C5F" w14:textId="5CEDD801" w:rsidR="00E87947" w:rsidRDefault="00E87947" w:rsidP="00E87947">
      <w:pPr>
        <w:pStyle w:val="Titre3"/>
      </w:pPr>
      <w:bookmarkStart w:id="4" w:name="_Toc107430673"/>
      <w:r>
        <w:t>Pour une l</w:t>
      </w:r>
      <w:r w:rsidRPr="00F67E65">
        <w:t>iste</w:t>
      </w:r>
      <w:r>
        <w:t xml:space="preserve"> </w:t>
      </w:r>
      <w:r w:rsidRPr="00E87947">
        <w:rPr>
          <w:b/>
          <w:bCs/>
        </w:rPr>
        <w:t>exhaustive</w:t>
      </w:r>
      <w:r w:rsidRPr="00F67E65">
        <w:t xml:space="preserve"> des décalages UTC</w:t>
      </w:r>
      <w:bookmarkEnd w:id="4"/>
    </w:p>
    <w:p w14:paraId="19F583F6" w14:textId="79C6D885" w:rsidR="00F67E65" w:rsidRDefault="00AC5F01" w:rsidP="005F73F2">
      <w:hyperlink r:id="rId10" w:history="1">
        <w:r w:rsidR="00F67E65" w:rsidRPr="00AB5C3C">
          <w:rPr>
            <w:rStyle w:val="Lienhypertexte"/>
          </w:rPr>
          <w:t>https://en.wikipedia.org/wiki/List_of_UTC_offsets</w:t>
        </w:r>
      </w:hyperlink>
    </w:p>
    <w:p w14:paraId="613EF234" w14:textId="680069CE" w:rsidR="00F67E65" w:rsidRDefault="00F67E65" w:rsidP="005F73F2"/>
    <w:p w14:paraId="72E7F68C" w14:textId="77777777" w:rsidR="00F67E65" w:rsidRDefault="00F67E65" w:rsidP="005F73F2"/>
    <w:p w14:paraId="466EE80B" w14:textId="53F28046" w:rsidR="00BC0AB3" w:rsidRPr="004A175B" w:rsidRDefault="00BC0AB3" w:rsidP="00BC0AB3">
      <w:pPr>
        <w:pStyle w:val="Titre1"/>
      </w:pPr>
      <w:bookmarkStart w:id="5" w:name="_Toc107430674"/>
      <w:r w:rsidRPr="004A175B">
        <w:t>ZoneID</w:t>
      </w:r>
      <w:r w:rsidR="004A175B">
        <w:t xml:space="preserve"> et </w:t>
      </w:r>
      <w:r w:rsidR="004A175B" w:rsidRPr="004A175B">
        <w:t>Time Zone</w:t>
      </w:r>
      <w:bookmarkEnd w:id="5"/>
    </w:p>
    <w:p w14:paraId="57C5A42C" w14:textId="6B74EE6E" w:rsidR="004B4CEB" w:rsidRPr="004B4CEB" w:rsidRDefault="004B4CEB" w:rsidP="004B4CEB">
      <w:pPr>
        <w:rPr>
          <w:b/>
          <w:bCs/>
          <w:sz w:val="28"/>
          <w:szCs w:val="28"/>
        </w:rPr>
      </w:pPr>
      <w:r w:rsidRPr="004B4CEB">
        <w:rPr>
          <w:b/>
          <w:bCs/>
          <w:sz w:val="28"/>
          <w:szCs w:val="28"/>
        </w:rPr>
        <w:t>Class ZoneId</w:t>
      </w:r>
    </w:p>
    <w:p w14:paraId="54380992" w14:textId="77777777" w:rsidR="004B4CEB" w:rsidRPr="004B4CEB" w:rsidRDefault="004B4CEB" w:rsidP="004B4CEB">
      <w:pPr>
        <w:rPr>
          <w:lang w:val="en-US"/>
        </w:rPr>
      </w:pPr>
      <w:r w:rsidRPr="004B4CEB">
        <w:rPr>
          <w:lang w:val="en-US"/>
        </w:rPr>
        <w:t xml:space="preserve">public </w:t>
      </w:r>
      <w:r w:rsidRPr="004B4CEB">
        <w:rPr>
          <w:b/>
          <w:bCs/>
          <w:lang w:val="en-US"/>
        </w:rPr>
        <w:t>abstract</w:t>
      </w:r>
      <w:r w:rsidRPr="004B4CEB">
        <w:rPr>
          <w:lang w:val="en-US"/>
        </w:rPr>
        <w:t xml:space="preserve"> class ZoneId</w:t>
      </w:r>
    </w:p>
    <w:p w14:paraId="04D3FADD" w14:textId="77777777" w:rsidR="004B4CEB" w:rsidRPr="004B4CEB" w:rsidRDefault="004B4CEB" w:rsidP="004B4CEB">
      <w:pPr>
        <w:rPr>
          <w:lang w:val="en-US"/>
        </w:rPr>
      </w:pPr>
      <w:r w:rsidRPr="004B4CEB">
        <w:rPr>
          <w:lang w:val="en-US"/>
        </w:rPr>
        <w:t xml:space="preserve">extends </w:t>
      </w:r>
      <w:hyperlink r:id="rId11" w:tooltip="class in java.lang" w:history="1">
        <w:r w:rsidRPr="004B4CEB">
          <w:rPr>
            <w:rStyle w:val="Lienhypertexte"/>
            <w:lang w:val="en-US"/>
          </w:rPr>
          <w:t>Object</w:t>
        </w:r>
      </w:hyperlink>
    </w:p>
    <w:p w14:paraId="534B9513" w14:textId="77777777" w:rsidR="004B4CEB" w:rsidRPr="004B4CEB" w:rsidRDefault="004B4CEB" w:rsidP="004B4CEB">
      <w:pPr>
        <w:rPr>
          <w:lang w:val="en-US"/>
        </w:rPr>
      </w:pPr>
      <w:r w:rsidRPr="004B4CEB">
        <w:rPr>
          <w:lang w:val="en-US"/>
        </w:rPr>
        <w:t xml:space="preserve">implements </w:t>
      </w:r>
      <w:hyperlink r:id="rId12" w:tooltip="interface in java.io" w:history="1">
        <w:r w:rsidRPr="004B4CEB">
          <w:rPr>
            <w:rStyle w:val="Lienhypertexte"/>
            <w:lang w:val="en-US"/>
          </w:rPr>
          <w:t>Serializable</w:t>
        </w:r>
      </w:hyperlink>
    </w:p>
    <w:p w14:paraId="15A2DADD" w14:textId="7FEBF395" w:rsidR="004B4CEB" w:rsidRPr="004B4CEB" w:rsidRDefault="004B4CEB" w:rsidP="004B4CEB">
      <w:pPr>
        <w:rPr>
          <w:lang w:val="en-US"/>
        </w:rPr>
      </w:pPr>
      <w:r w:rsidRPr="004B4CEB">
        <w:rPr>
          <w:lang w:val="en-US"/>
        </w:rPr>
        <w:t>A time-zone ID, such as Europe/Paris</w:t>
      </w:r>
      <w:r>
        <w:rPr>
          <w:rStyle w:val="Appelnotedebasdep"/>
          <w:lang w:val="en-US"/>
        </w:rPr>
        <w:footnoteReference w:id="3"/>
      </w:r>
      <w:r w:rsidRPr="004B4CEB">
        <w:rPr>
          <w:lang w:val="en-US"/>
        </w:rPr>
        <w:t xml:space="preserve">. </w:t>
      </w:r>
    </w:p>
    <w:p w14:paraId="511472C0" w14:textId="77777777" w:rsidR="004B4CEB" w:rsidRPr="004B4CEB" w:rsidRDefault="004B4CEB" w:rsidP="00604BE4">
      <w:pPr>
        <w:rPr>
          <w:lang w:val="en-US"/>
        </w:rPr>
      </w:pPr>
    </w:p>
    <w:p w14:paraId="7F38A532" w14:textId="53A41BE2" w:rsidR="00BC0AB3" w:rsidRPr="00F96F6A" w:rsidRDefault="00800780" w:rsidP="00800780">
      <w:pPr>
        <w:pStyle w:val="Titre2"/>
        <w:rPr>
          <w:highlight w:val="yellow"/>
        </w:rPr>
      </w:pPr>
      <w:bookmarkStart w:id="6" w:name="_Toc107430675"/>
      <w:r w:rsidRPr="00F96F6A">
        <w:rPr>
          <w:highlight w:val="yellow"/>
        </w:rPr>
        <w:t>ZoneId</w:t>
      </w:r>
      <w:bookmarkEnd w:id="6"/>
    </w:p>
    <w:p w14:paraId="59CE8178" w14:textId="1512815D" w:rsidR="00800780" w:rsidRDefault="00B47BE2" w:rsidP="00800780">
      <w:r w:rsidRPr="00B47BE2">
        <w:t xml:space="preserve">La classe ZoneId est utilisée pour identifier un fuseau horaire et fournir les règles de conversion entre </w:t>
      </w:r>
      <w:proofErr w:type="spellStart"/>
      <w:r w:rsidRPr="00B47BE2">
        <w:rPr>
          <w:rFonts w:ascii="Consolas" w:hAnsi="Consolas"/>
          <w:b/>
          <w:i/>
          <w:iCs/>
          <w:shd w:val="clear" w:color="auto" w:fill="F2F2F2" w:themeFill="background1" w:themeFillShade="F2"/>
        </w:rPr>
        <w:t>LocalDateTime</w:t>
      </w:r>
      <w:proofErr w:type="spellEnd"/>
      <w:r w:rsidRPr="00B47BE2">
        <w:t xml:space="preserve"> et </w:t>
      </w:r>
      <w:r w:rsidRPr="00B47BE2">
        <w:rPr>
          <w:rFonts w:ascii="Consolas" w:hAnsi="Consolas"/>
          <w:b/>
          <w:i/>
          <w:iCs/>
          <w:shd w:val="clear" w:color="auto" w:fill="F2F2F2" w:themeFill="background1" w:themeFillShade="F2"/>
        </w:rPr>
        <w:t>Instant</w:t>
      </w:r>
      <w:r w:rsidRPr="00B47BE2">
        <w:t xml:space="preserve">. En termes de </w:t>
      </w:r>
      <w:r w:rsidRPr="00B47BE2">
        <w:rPr>
          <w:b/>
          <w:bCs/>
        </w:rPr>
        <w:t>règles de décalage (offset rules),</w:t>
      </w:r>
      <w:r w:rsidRPr="00B47BE2">
        <w:t xml:space="preserve"> </w:t>
      </w:r>
      <w:proofErr w:type="spellStart"/>
      <w:r w:rsidRPr="00B47BE2">
        <w:t>ZoneId</w:t>
      </w:r>
      <w:proofErr w:type="spellEnd"/>
      <w:r w:rsidRPr="00B47BE2">
        <w:t xml:space="preserve"> est divisée en 2 types :</w:t>
      </w:r>
    </w:p>
    <w:p w14:paraId="39523901" w14:textId="77777777" w:rsidR="00B47BE2" w:rsidRDefault="00B47BE2" w:rsidP="00B47BE2">
      <w:pPr>
        <w:pStyle w:val="Paragraphedeliste"/>
        <w:numPr>
          <w:ilvl w:val="0"/>
          <w:numId w:val="4"/>
        </w:numPr>
      </w:pPr>
      <w:r>
        <w:t>ZoneId avec un décalage de fuseau horaire fixe, tel que "UTC+07", "GMT-05:40", "UT-03", "+05:50".</w:t>
      </w:r>
    </w:p>
    <w:p w14:paraId="01F992EC" w14:textId="076FBBA1" w:rsidR="00B47BE2" w:rsidRDefault="00B47BE2" w:rsidP="00B47BE2">
      <w:pPr>
        <w:pStyle w:val="Paragraphedeliste"/>
        <w:numPr>
          <w:ilvl w:val="0"/>
          <w:numId w:val="4"/>
        </w:numPr>
      </w:pPr>
      <w:r>
        <w:t>ZoneId avec un décalage de fuseau horaire non fixe, tel que "Europe/Paris". Son décalage de fuseau horaire dépend de l'heure sur la chronologie ou dépend du jour de l'année</w:t>
      </w:r>
      <w:r>
        <w:rPr>
          <w:rStyle w:val="Appelnotedebasdep"/>
        </w:rPr>
        <w:footnoteReference w:id="4"/>
      </w:r>
      <w:r>
        <w:t>.</w:t>
      </w:r>
    </w:p>
    <w:p w14:paraId="01B3ACC2" w14:textId="77777777" w:rsidR="00324B98" w:rsidRDefault="00324B98" w:rsidP="00800780">
      <w:r w:rsidRPr="00324B98">
        <w:t xml:space="preserve">Bien que </w:t>
      </w:r>
      <w:r w:rsidRPr="00324B98">
        <w:rPr>
          <w:rFonts w:ascii="Consolas" w:hAnsi="Consolas"/>
          <w:b/>
          <w:i/>
          <w:iCs/>
          <w:shd w:val="clear" w:color="auto" w:fill="F2F2F2" w:themeFill="background1" w:themeFillShade="F2"/>
        </w:rPr>
        <w:t>ZoneId</w:t>
      </w:r>
      <w:r w:rsidRPr="00324B98">
        <w:t xml:space="preserve"> soit une classe </w:t>
      </w:r>
      <w:r w:rsidRPr="00324B98">
        <w:rPr>
          <w:b/>
          <w:bCs/>
        </w:rPr>
        <w:t>abstraite</w:t>
      </w:r>
      <w:r>
        <w:t> :</w:t>
      </w:r>
    </w:p>
    <w:p w14:paraId="1C076EEA" w14:textId="77777777" w:rsidR="00324B98" w:rsidRPr="00324B98" w:rsidRDefault="00324B98" w:rsidP="00324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  <w:lang w:val="en-US"/>
        </w:rPr>
      </w:pPr>
      <w:r w:rsidRPr="00324B98">
        <w:rPr>
          <w:rFonts w:ascii="Consolas" w:hAnsi="Consolas"/>
          <w:szCs w:val="28"/>
          <w:lang w:val="en-US"/>
        </w:rPr>
        <w:lastRenderedPageBreak/>
        <w:t xml:space="preserve">public </w:t>
      </w:r>
      <w:r w:rsidRPr="00324B98">
        <w:rPr>
          <w:rFonts w:ascii="Consolas" w:hAnsi="Consolas"/>
          <w:b/>
          <w:bCs/>
          <w:szCs w:val="28"/>
          <w:lang w:val="en-US"/>
        </w:rPr>
        <w:t>abstract</w:t>
      </w:r>
      <w:r w:rsidRPr="00324B98">
        <w:rPr>
          <w:rFonts w:ascii="Consolas" w:hAnsi="Consolas"/>
          <w:szCs w:val="28"/>
          <w:lang w:val="en-US"/>
        </w:rPr>
        <w:t xml:space="preserve"> class ZoneId implements Serializable {</w:t>
      </w:r>
    </w:p>
    <w:p w14:paraId="6436D5D5" w14:textId="77777777" w:rsidR="00324B98" w:rsidRPr="00324B98" w:rsidRDefault="00324B98" w:rsidP="00324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  <w:lang w:val="en-US"/>
        </w:rPr>
      </w:pPr>
      <w:r w:rsidRPr="00324B98">
        <w:rPr>
          <w:rFonts w:ascii="Consolas" w:hAnsi="Consolas"/>
          <w:szCs w:val="28"/>
          <w:lang w:val="en-US"/>
        </w:rPr>
        <w:t xml:space="preserve">     public abstract String </w:t>
      </w:r>
      <w:proofErr w:type="spellStart"/>
      <w:proofErr w:type="gramStart"/>
      <w:r w:rsidRPr="00324B98">
        <w:rPr>
          <w:rFonts w:ascii="Consolas" w:hAnsi="Consolas"/>
          <w:szCs w:val="28"/>
          <w:lang w:val="en-US"/>
        </w:rPr>
        <w:t>getId</w:t>
      </w:r>
      <w:proofErr w:type="spellEnd"/>
      <w:r w:rsidRPr="00324B98">
        <w:rPr>
          <w:rFonts w:ascii="Consolas" w:hAnsi="Consolas"/>
          <w:szCs w:val="28"/>
          <w:lang w:val="en-US"/>
        </w:rPr>
        <w:t>(</w:t>
      </w:r>
      <w:proofErr w:type="gramEnd"/>
      <w:r w:rsidRPr="00324B98">
        <w:rPr>
          <w:rFonts w:ascii="Consolas" w:hAnsi="Consolas"/>
          <w:szCs w:val="28"/>
          <w:lang w:val="en-US"/>
        </w:rPr>
        <w:t xml:space="preserve">);  </w:t>
      </w:r>
    </w:p>
    <w:p w14:paraId="26B62984" w14:textId="77777777" w:rsidR="00324B98" w:rsidRPr="00324B98" w:rsidRDefault="00324B98" w:rsidP="00324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  <w:lang w:val="en-US"/>
        </w:rPr>
      </w:pPr>
      <w:r w:rsidRPr="00324B98">
        <w:rPr>
          <w:rFonts w:ascii="Consolas" w:hAnsi="Consolas"/>
          <w:szCs w:val="28"/>
          <w:lang w:val="en-US"/>
        </w:rPr>
        <w:t xml:space="preserve">     public abstract </w:t>
      </w:r>
      <w:proofErr w:type="spellStart"/>
      <w:r w:rsidRPr="00324B98">
        <w:rPr>
          <w:rFonts w:ascii="Consolas" w:hAnsi="Consolas"/>
          <w:szCs w:val="28"/>
          <w:lang w:val="en-US"/>
        </w:rPr>
        <w:t>ZoneRules</w:t>
      </w:r>
      <w:proofErr w:type="spellEnd"/>
      <w:r w:rsidRPr="00324B98">
        <w:rPr>
          <w:rFonts w:ascii="Consolas" w:hAnsi="Consolas"/>
          <w:szCs w:val="28"/>
          <w:lang w:val="en-US"/>
        </w:rPr>
        <w:t xml:space="preserve"> </w:t>
      </w:r>
      <w:proofErr w:type="spellStart"/>
      <w:proofErr w:type="gramStart"/>
      <w:r w:rsidRPr="00324B98">
        <w:rPr>
          <w:rFonts w:ascii="Consolas" w:hAnsi="Consolas"/>
          <w:szCs w:val="28"/>
          <w:lang w:val="en-US"/>
        </w:rPr>
        <w:t>getRules</w:t>
      </w:r>
      <w:proofErr w:type="spellEnd"/>
      <w:r w:rsidRPr="00324B98">
        <w:rPr>
          <w:rFonts w:ascii="Consolas" w:hAnsi="Consolas"/>
          <w:szCs w:val="28"/>
          <w:lang w:val="en-US"/>
        </w:rPr>
        <w:t>(</w:t>
      </w:r>
      <w:proofErr w:type="gramEnd"/>
      <w:r w:rsidRPr="00324B98">
        <w:rPr>
          <w:rFonts w:ascii="Consolas" w:hAnsi="Consolas"/>
          <w:szCs w:val="28"/>
          <w:lang w:val="en-US"/>
        </w:rPr>
        <w:t>);</w:t>
      </w:r>
    </w:p>
    <w:p w14:paraId="35637E54" w14:textId="77777777" w:rsidR="00324B98" w:rsidRPr="00324B98" w:rsidRDefault="00324B98" w:rsidP="00324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</w:rPr>
      </w:pPr>
      <w:r w:rsidRPr="00324B98">
        <w:rPr>
          <w:rFonts w:ascii="Consolas" w:hAnsi="Consolas"/>
          <w:szCs w:val="28"/>
          <w:lang w:val="en-US"/>
        </w:rPr>
        <w:t xml:space="preserve">     </w:t>
      </w:r>
      <w:r w:rsidRPr="00324B98">
        <w:rPr>
          <w:rFonts w:ascii="Consolas" w:hAnsi="Consolas"/>
          <w:szCs w:val="28"/>
        </w:rPr>
        <w:t>...</w:t>
      </w:r>
    </w:p>
    <w:p w14:paraId="7B486F38" w14:textId="44F21A08" w:rsidR="00324B98" w:rsidRPr="00324B98" w:rsidRDefault="00324B98" w:rsidP="00324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</w:rPr>
      </w:pPr>
      <w:r w:rsidRPr="00324B98">
        <w:rPr>
          <w:rFonts w:ascii="Consolas" w:hAnsi="Consolas"/>
          <w:szCs w:val="28"/>
        </w:rPr>
        <w:t>}</w:t>
      </w:r>
    </w:p>
    <w:p w14:paraId="0E6FD18C" w14:textId="77777777" w:rsidR="00324B98" w:rsidRDefault="00324B98" w:rsidP="00324B98">
      <w:pPr>
        <w:spacing w:after="0"/>
      </w:pPr>
    </w:p>
    <w:p w14:paraId="49A0B423" w14:textId="4B0F0EA7" w:rsidR="00324B98" w:rsidRDefault="00324B98" w:rsidP="00324B98">
      <w:pPr>
        <w:spacing w:after="0"/>
      </w:pPr>
      <w:r w:rsidRPr="00324B98">
        <w:t xml:space="preserve">elle fournit quelques méthodes de fabrique </w:t>
      </w:r>
      <w:r w:rsidRPr="00E741C4">
        <w:rPr>
          <w:b/>
          <w:bCs/>
        </w:rPr>
        <w:t>statiques</w:t>
      </w:r>
      <w:r w:rsidRPr="00324B98">
        <w:t xml:space="preserve"> pour créer des objets </w:t>
      </w:r>
      <w:r w:rsidRPr="00E741C4">
        <w:rPr>
          <w:rFonts w:ascii="Consolas" w:hAnsi="Consolas"/>
          <w:b/>
          <w:i/>
          <w:iCs/>
          <w:shd w:val="clear" w:color="auto" w:fill="F2F2F2" w:themeFill="background1" w:themeFillShade="F2"/>
        </w:rPr>
        <w:t>ZoneId</w:t>
      </w:r>
      <w:r w:rsidRPr="00324B98">
        <w:t xml:space="preserve">. </w:t>
      </w:r>
    </w:p>
    <w:p w14:paraId="3B07B2F8" w14:textId="6F3F67F3" w:rsidR="009D1CA2" w:rsidRDefault="00324B98" w:rsidP="00E741C4">
      <w:pPr>
        <w:spacing w:after="0"/>
      </w:pPr>
      <w:r w:rsidRPr="00324B98">
        <w:t xml:space="preserve">Deux propriétés importantes de </w:t>
      </w:r>
      <w:r w:rsidRPr="00324B98">
        <w:rPr>
          <w:rFonts w:ascii="Consolas" w:hAnsi="Consolas"/>
          <w:b/>
          <w:i/>
          <w:iCs/>
          <w:shd w:val="clear" w:color="auto" w:fill="F2F2F2" w:themeFill="background1" w:themeFillShade="F2"/>
        </w:rPr>
        <w:t>ZoneId</w:t>
      </w:r>
      <w:r w:rsidRPr="00324B98">
        <w:t xml:space="preserve"> sont </w:t>
      </w:r>
      <w:r w:rsidRPr="00324B98">
        <w:rPr>
          <w:rFonts w:ascii="Consolas" w:hAnsi="Consolas"/>
          <w:b/>
          <w:i/>
          <w:iCs/>
          <w:shd w:val="clear" w:color="auto" w:fill="F2F2F2" w:themeFill="background1" w:themeFillShade="F2"/>
        </w:rPr>
        <w:t>id</w:t>
      </w:r>
      <w:r w:rsidRPr="00324B98">
        <w:t xml:space="preserve"> et </w:t>
      </w:r>
      <w:r w:rsidRPr="00324B98">
        <w:rPr>
          <w:rFonts w:ascii="Consolas" w:hAnsi="Consolas"/>
          <w:b/>
          <w:i/>
          <w:iCs/>
          <w:shd w:val="clear" w:color="auto" w:fill="F2F2F2" w:themeFill="background1" w:themeFillShade="F2"/>
        </w:rPr>
        <w:t>rules</w:t>
      </w:r>
      <w:r w:rsidR="00E741C4">
        <w:rPr>
          <w:rFonts w:ascii="Consolas" w:hAnsi="Consolas"/>
          <w:b/>
          <w:i/>
          <w:iCs/>
          <w:shd w:val="clear" w:color="auto" w:fill="F2F2F2" w:themeFill="background1" w:themeFillShade="F2"/>
        </w:rPr>
        <w:t> </w:t>
      </w:r>
      <w:r w:rsidR="00E741C4">
        <w:t>:</w:t>
      </w:r>
    </w:p>
    <w:p w14:paraId="3973DB56" w14:textId="77777777" w:rsidR="00E741C4" w:rsidRDefault="00E741C4" w:rsidP="00E741C4">
      <w:pPr>
        <w:pStyle w:val="Paragraphedeliste"/>
        <w:numPr>
          <w:ilvl w:val="0"/>
          <w:numId w:val="5"/>
        </w:numPr>
        <w:spacing w:after="0"/>
      </w:pPr>
      <w:r w:rsidRPr="00E741C4">
        <w:rPr>
          <w:rFonts w:ascii="Consolas" w:hAnsi="Consolas"/>
          <w:b/>
          <w:i/>
          <w:iCs/>
          <w:shd w:val="clear" w:color="auto" w:fill="F2F2F2" w:themeFill="background1" w:themeFillShade="F2"/>
        </w:rPr>
        <w:t>String id</w:t>
      </w:r>
      <w:r>
        <w:t>: l'ID est unique.</w:t>
      </w:r>
    </w:p>
    <w:p w14:paraId="5D77B1CC" w14:textId="2CB23800" w:rsidR="00E741C4" w:rsidRPr="009D1CA2" w:rsidRDefault="00E741C4" w:rsidP="00E741C4">
      <w:pPr>
        <w:pStyle w:val="Paragraphedeliste"/>
        <w:numPr>
          <w:ilvl w:val="0"/>
          <w:numId w:val="5"/>
        </w:numPr>
        <w:spacing w:after="0"/>
      </w:pPr>
      <w:r w:rsidRPr="00E741C4">
        <w:rPr>
          <w:rFonts w:ascii="Consolas" w:hAnsi="Consolas"/>
          <w:b/>
          <w:i/>
          <w:iCs/>
          <w:shd w:val="clear" w:color="auto" w:fill="F2F2F2" w:themeFill="background1" w:themeFillShade="F2"/>
        </w:rPr>
        <w:t>ZoneRules rules</w:t>
      </w:r>
      <w:r>
        <w:t>: Les règles permettant de déterminer le décalage de fuseau horaire à un moment précis de la chronologie.</w:t>
      </w:r>
    </w:p>
    <w:p w14:paraId="31456187" w14:textId="24980B6A" w:rsidR="009D1CA2" w:rsidRDefault="009D1CA2" w:rsidP="00403A6C"/>
    <w:p w14:paraId="040075F5" w14:textId="132C06FC" w:rsidR="00925380" w:rsidRDefault="00534212" w:rsidP="00BB7C5D">
      <w:r w:rsidRPr="00534212">
        <w:t xml:space="preserve">La classe </w:t>
      </w:r>
      <w:proofErr w:type="spellStart"/>
      <w:r w:rsidRPr="00534212">
        <w:t>ZoneOffset</w:t>
      </w:r>
      <w:proofErr w:type="spellEnd"/>
      <w:r w:rsidRPr="00534212">
        <w:t xml:space="preserve"> est une </w:t>
      </w:r>
      <w:r w:rsidRPr="00A81580">
        <w:t>sous-classe</w:t>
      </w:r>
      <w:r w:rsidRPr="00534212">
        <w:t xml:space="preserve"> de </w:t>
      </w:r>
      <w:proofErr w:type="spellStart"/>
      <w:r w:rsidRPr="00534212">
        <w:t>ZoneId</w:t>
      </w:r>
      <w:proofErr w:type="spellEnd"/>
      <w:r>
        <w:t> :</w:t>
      </w:r>
    </w:p>
    <w:p w14:paraId="57FCFD6E" w14:textId="77777777" w:rsidR="00BB7C5D" w:rsidRDefault="00925380" w:rsidP="00BB7C5D">
      <w:pPr>
        <w:keepNext/>
        <w:jc w:val="center"/>
      </w:pPr>
      <w:r>
        <w:rPr>
          <w:noProof/>
        </w:rPr>
        <w:drawing>
          <wp:inline distT="0" distB="0" distL="0" distR="0" wp14:anchorId="48B6F0E7" wp14:editId="26ED5E42">
            <wp:extent cx="1517973" cy="2382050"/>
            <wp:effectExtent l="0" t="0" r="635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051" cy="238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56761" w14:textId="341007AC" w:rsidR="00925380" w:rsidRDefault="00BB7C5D" w:rsidP="00BB7C5D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</w:t>
      </w:r>
      <w:proofErr w:type="spellStart"/>
      <w:r w:rsidRPr="00080FC1">
        <w:t>ZoneOffset</w:t>
      </w:r>
      <w:proofErr w:type="spellEnd"/>
      <w:r w:rsidRPr="00080FC1">
        <w:t xml:space="preserve"> sous-classe de </w:t>
      </w:r>
      <w:proofErr w:type="spellStart"/>
      <w:r w:rsidRPr="00080FC1">
        <w:t>ZoneId</w:t>
      </w:r>
      <w:proofErr w:type="spellEnd"/>
    </w:p>
    <w:p w14:paraId="40113F54" w14:textId="77777777" w:rsidR="00BB7C5D" w:rsidRDefault="00BB7C5D" w:rsidP="00925380">
      <w:pPr>
        <w:jc w:val="center"/>
      </w:pPr>
    </w:p>
    <w:p w14:paraId="52D46139" w14:textId="53B41F2C" w:rsidR="001B51CC" w:rsidRDefault="001B51CC" w:rsidP="001B51CC">
      <w:pPr>
        <w:pStyle w:val="Titre1"/>
      </w:pPr>
      <w:bookmarkStart w:id="7" w:name="_Toc107430676"/>
      <w:r>
        <w:t>Format des dates</w:t>
      </w:r>
      <w:bookmarkEnd w:id="7"/>
    </w:p>
    <w:p w14:paraId="401CB4AD" w14:textId="4FBA8B80" w:rsidR="001B51CC" w:rsidRDefault="001B51CC" w:rsidP="001B51CC">
      <w:pPr>
        <w:pStyle w:val="Titre2"/>
      </w:pPr>
      <w:bookmarkStart w:id="8" w:name="_Toc107430677"/>
      <w:r w:rsidRPr="001B51CC">
        <w:t xml:space="preserve">Class </w:t>
      </w:r>
      <w:proofErr w:type="spellStart"/>
      <w:r w:rsidRPr="001B51CC">
        <w:t>SimpleDateFormat</w:t>
      </w:r>
      <w:bookmarkEnd w:id="8"/>
      <w:proofErr w:type="spellEnd"/>
    </w:p>
    <w:p w14:paraId="42869B92" w14:textId="0F10A7B5" w:rsidR="009504D9" w:rsidRPr="009504D9" w:rsidRDefault="009504D9" w:rsidP="009504D9">
      <w:pPr>
        <w:pStyle w:val="Titre3"/>
      </w:pPr>
      <w:bookmarkStart w:id="9" w:name="_Toc107430678"/>
      <w:r w:rsidRPr="009504D9">
        <w:t>Date and Time Patterns</w:t>
      </w:r>
      <w:bookmarkEnd w:id="9"/>
    </w:p>
    <w:p w14:paraId="6C761C9F" w14:textId="4F604DE4" w:rsidR="001B51CC" w:rsidRDefault="00AC5F01" w:rsidP="001B51CC">
      <w:hyperlink r:id="rId14" w:history="1">
        <w:r w:rsidR="00D02E3E" w:rsidRPr="002849AB">
          <w:rPr>
            <w:rStyle w:val="Lienhypertexte"/>
          </w:rPr>
          <w:t>https://docs.oracle.com/javase/7/docs/api/java/text/SimpleDateFormat.html</w:t>
        </w:r>
      </w:hyperlink>
    </w:p>
    <w:tbl>
      <w:tblPr>
        <w:tblW w:w="0" w:type="auto"/>
        <w:tblCellSpacing w:w="2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Chart shows pattern letters, date/time component, presentation, and examples."/>
      </w:tblPr>
      <w:tblGrid>
        <w:gridCol w:w="706"/>
        <w:gridCol w:w="3566"/>
        <w:gridCol w:w="1732"/>
        <w:gridCol w:w="3068"/>
      </w:tblGrid>
      <w:tr w:rsidR="00CA4936" w:rsidRPr="00CA4936" w14:paraId="7C46D7E8" w14:textId="77777777" w:rsidTr="00CA4936">
        <w:trPr>
          <w:tblCellSpacing w:w="22" w:type="dxa"/>
        </w:trPr>
        <w:tc>
          <w:tcPr>
            <w:tcW w:w="0" w:type="auto"/>
            <w:shd w:val="clear" w:color="auto" w:fill="CCCCFF"/>
            <w:vAlign w:val="center"/>
            <w:hideMark/>
          </w:tcPr>
          <w:p w14:paraId="6A570F7D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Letter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CCCCFF"/>
            <w:vAlign w:val="center"/>
            <w:hideMark/>
          </w:tcPr>
          <w:p w14:paraId="28FA0F4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Date or Time Component </w:t>
            </w:r>
          </w:p>
        </w:tc>
        <w:tc>
          <w:tcPr>
            <w:tcW w:w="0" w:type="auto"/>
            <w:shd w:val="clear" w:color="auto" w:fill="CCCCFF"/>
            <w:vAlign w:val="center"/>
            <w:hideMark/>
          </w:tcPr>
          <w:p w14:paraId="1C2984C5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Presentation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CCCCFF"/>
            <w:vAlign w:val="center"/>
            <w:hideMark/>
          </w:tcPr>
          <w:p w14:paraId="7FD728D8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Examples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4B2A549C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44D5DFC9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G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BF6E946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Era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designator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2A6018AB" w14:textId="77777777" w:rsidR="00CA4936" w:rsidRPr="00CA4936" w:rsidRDefault="00AC5F0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5" w:anchor="text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Text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439F23B9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AD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425E2BEC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31FCCDC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A6FDEE1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0C63A6D" w14:textId="77777777" w:rsidR="00CA4936" w:rsidRPr="00CA4936" w:rsidRDefault="00AC5F0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6" w:anchor="yea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Year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0FBC3587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1996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96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77AD13B2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31C7D932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AE4328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Week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F740776" w14:textId="77777777" w:rsidR="00CA4936" w:rsidRPr="00CA4936" w:rsidRDefault="00AC5F0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7" w:anchor="yea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Year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214F3B92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2009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09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3BB63A68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45D994B1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M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72A1C0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Month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582D8B8" w14:textId="77777777" w:rsidR="00CA4936" w:rsidRPr="00CA4936" w:rsidRDefault="00AC5F0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8" w:anchor="month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Month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77C0D4F2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July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proofErr w:type="spellStart"/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Jul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07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635CECE6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58EB703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w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B3DA070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Week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640BF14" w14:textId="77777777" w:rsidR="00CA4936" w:rsidRPr="00CA4936" w:rsidRDefault="00AC5F0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9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CEF4CAA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27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0D3D22E9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EF916E8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lastRenderedPageBreak/>
              <w:t>W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4F0BCF1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Week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month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128D2A5E" w14:textId="77777777" w:rsidR="00CA4936" w:rsidRPr="00CA4936" w:rsidRDefault="00AC5F0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0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C9F1032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2D283E0E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7D7108D3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D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46C9217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Day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042D7DE9" w14:textId="77777777" w:rsidR="00CA4936" w:rsidRPr="00CA4936" w:rsidRDefault="00AC5F0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1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044095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189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085742B1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BE16FE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d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128FFD4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Day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month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8F4D53A" w14:textId="77777777" w:rsidR="00CA4936" w:rsidRPr="00CA4936" w:rsidRDefault="00AC5F0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2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23A4E7A4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7B09B032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16A6380D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F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01C10399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Day of week in month </w:t>
            </w:r>
          </w:p>
        </w:tc>
        <w:tc>
          <w:tcPr>
            <w:tcW w:w="0" w:type="auto"/>
            <w:vAlign w:val="center"/>
            <w:hideMark/>
          </w:tcPr>
          <w:p w14:paraId="64B3B2E3" w14:textId="77777777" w:rsidR="00CA4936" w:rsidRPr="00CA4936" w:rsidRDefault="00AC5F0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3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CE2920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1EFC28B4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3DB96633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E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0C928C12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Day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name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week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6D144456" w14:textId="77777777" w:rsidR="00CA4936" w:rsidRPr="00CA4936" w:rsidRDefault="00AC5F0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4" w:anchor="text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Text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D8E811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Tuesday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Tue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12450742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4AB23BD6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u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2AE4E4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Day number of week (1 = Monday, ..., 7 = Sunday) </w:t>
            </w:r>
          </w:p>
        </w:tc>
        <w:tc>
          <w:tcPr>
            <w:tcW w:w="0" w:type="auto"/>
            <w:vAlign w:val="center"/>
            <w:hideMark/>
          </w:tcPr>
          <w:p w14:paraId="63FE6D02" w14:textId="77777777" w:rsidR="00CA4936" w:rsidRPr="00CA4936" w:rsidRDefault="00AC5F0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5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2A8D6C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33F61112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D343CD3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a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580E604A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Am/pm marker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A90D79E" w14:textId="77777777" w:rsidR="00CA4936" w:rsidRPr="00CA4936" w:rsidRDefault="00AC5F0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6" w:anchor="text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Text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61AC8EF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PM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52CF00CE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01F9A9D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H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1F68AA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Hour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day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(0-23) </w:t>
            </w:r>
          </w:p>
        </w:tc>
        <w:tc>
          <w:tcPr>
            <w:tcW w:w="0" w:type="auto"/>
            <w:vAlign w:val="center"/>
            <w:hideMark/>
          </w:tcPr>
          <w:p w14:paraId="4A3317AB" w14:textId="77777777" w:rsidR="00CA4936" w:rsidRPr="00CA4936" w:rsidRDefault="00AC5F0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7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251FDF87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1F328A0D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6A5EB29A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k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DF6C0F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Hour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day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(1-24)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0E56C491" w14:textId="77777777" w:rsidR="00CA4936" w:rsidRPr="00CA4936" w:rsidRDefault="00AC5F0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8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1BF9E8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24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79A886A3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70E6CDB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K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16FD4A1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Hour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am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/pm (0-11) </w:t>
            </w:r>
          </w:p>
        </w:tc>
        <w:tc>
          <w:tcPr>
            <w:tcW w:w="0" w:type="auto"/>
            <w:vAlign w:val="center"/>
            <w:hideMark/>
          </w:tcPr>
          <w:p w14:paraId="1A3CFFD4" w14:textId="77777777" w:rsidR="00CA4936" w:rsidRPr="00CA4936" w:rsidRDefault="00AC5F0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9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12F2B9A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4EAC3880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5142174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h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6F8490A7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Hour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am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/pm (1-12)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BAE52E6" w14:textId="77777777" w:rsidR="00CA4936" w:rsidRPr="00CA4936" w:rsidRDefault="00AC5F0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0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79AF21A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12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7BB880D1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40005F24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m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94EBD58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Minute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hour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0CC2CDEF" w14:textId="77777777" w:rsidR="00CA4936" w:rsidRPr="00CA4936" w:rsidRDefault="00AC5F0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1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2863120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30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22A049D9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032DB0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s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6A0A1E6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Second in minute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213DDE97" w14:textId="77777777" w:rsidR="00CA4936" w:rsidRPr="00CA4936" w:rsidRDefault="00AC5F0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2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5D911A06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55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321975C6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7A3DD25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S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0BC0D08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Millisecond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94CBE41" w14:textId="77777777" w:rsidR="00CA4936" w:rsidRPr="00CA4936" w:rsidRDefault="00AC5F0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3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02B8EF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978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E741C4" w14:paraId="62A2CAC3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15C7FC0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z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41D77B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Time zone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6987282F" w14:textId="77777777" w:rsidR="00CA4936" w:rsidRPr="00CA4936" w:rsidRDefault="00AC5F0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4" w:anchor="timezone" w:history="1"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General time zone</w:t>
              </w:r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011D7875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Pacific Standard Time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PST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GMT-08:00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 </w:t>
            </w:r>
          </w:p>
        </w:tc>
      </w:tr>
      <w:tr w:rsidR="00CA4936" w:rsidRPr="00CA4936" w14:paraId="40DA51E8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1A4985C4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Z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119D76DD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Time zone </w:t>
            </w:r>
          </w:p>
        </w:tc>
        <w:tc>
          <w:tcPr>
            <w:tcW w:w="0" w:type="auto"/>
            <w:vAlign w:val="center"/>
            <w:hideMark/>
          </w:tcPr>
          <w:p w14:paraId="60E5BAC6" w14:textId="77777777" w:rsidR="00CA4936" w:rsidRPr="00CA4936" w:rsidRDefault="00AC5F0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5" w:anchor="rfc822timezone" w:history="1"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RFC 822 time zone</w:t>
              </w:r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83B2A80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-0800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64851119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12851038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X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15CBED24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Time zone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B554BC7" w14:textId="77777777" w:rsidR="00CA4936" w:rsidRPr="00CA4936" w:rsidRDefault="00AC5F01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6" w:anchor="iso8601timezone" w:history="1"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ISO 8601 time zone</w:t>
              </w:r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2248F8F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-08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-0800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-08:00</w:t>
            </w:r>
          </w:p>
        </w:tc>
      </w:tr>
    </w:tbl>
    <w:p w14:paraId="4491B593" w14:textId="1C45F9BC" w:rsidR="00D02E3E" w:rsidRDefault="00D02E3E" w:rsidP="001B51CC"/>
    <w:p w14:paraId="438A687B" w14:textId="63E06352" w:rsidR="00C00889" w:rsidRDefault="00C00889" w:rsidP="009504D9">
      <w:pPr>
        <w:pStyle w:val="Titre3"/>
      </w:pPr>
      <w:bookmarkStart w:id="10" w:name="_Toc107430679"/>
      <w:r w:rsidRPr="00C00889">
        <w:t>Exemples</w:t>
      </w:r>
      <w:bookmarkEnd w:id="10"/>
    </w:p>
    <w:tbl>
      <w:tblPr>
        <w:tblW w:w="0" w:type="auto"/>
        <w:tblCellSpacing w:w="2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Examples of date and time patterns interpreted in the U.S. locale"/>
      </w:tblPr>
      <w:tblGrid>
        <w:gridCol w:w="3667"/>
        <w:gridCol w:w="4387"/>
      </w:tblGrid>
      <w:tr w:rsidR="00C00889" w:rsidRPr="00C00889" w14:paraId="13308AF7" w14:textId="77777777" w:rsidTr="00C00889">
        <w:trPr>
          <w:tblCellSpacing w:w="22" w:type="dxa"/>
        </w:trPr>
        <w:tc>
          <w:tcPr>
            <w:tcW w:w="0" w:type="auto"/>
            <w:shd w:val="clear" w:color="auto" w:fill="CCCCFF"/>
            <w:vAlign w:val="center"/>
            <w:hideMark/>
          </w:tcPr>
          <w:p w14:paraId="6AB95BE7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C008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Date and Time Pattern </w:t>
            </w:r>
          </w:p>
        </w:tc>
        <w:tc>
          <w:tcPr>
            <w:tcW w:w="0" w:type="auto"/>
            <w:shd w:val="clear" w:color="auto" w:fill="CCCCFF"/>
            <w:vAlign w:val="center"/>
            <w:hideMark/>
          </w:tcPr>
          <w:p w14:paraId="64079D75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proofErr w:type="spellStart"/>
            <w:r w:rsidRPr="00C008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Result</w:t>
            </w:r>
            <w:proofErr w:type="spellEnd"/>
            <w:r w:rsidRPr="00C008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135049E4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484FEA11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 xml:space="preserve">"yyyy.MM.dd G 'at'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HH:</w:t>
            </w:r>
            <w:proofErr w:type="gram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mm:ss</w:t>
            </w:r>
            <w:proofErr w:type="spellEnd"/>
            <w:proofErr w:type="gram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 xml:space="preserve"> z"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CD35AD4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2001.07.04 AD at 12:08:56 PDT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2BB1C506" w14:textId="77777777" w:rsidTr="00C00889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0A2F5F43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"EEE, MMM d, ''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yy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56663FFE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Wed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,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Jul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4, '01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1F9A0F45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5DE0312C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"h:mm a"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CCB5573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12:08 PM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E741C4" w14:paraId="26278F8C" w14:textId="77777777" w:rsidTr="00C00889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4489285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hh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'o''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clock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' a, zzzz"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1F29EAF6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12 o'clock PM, Pacific Daylight Time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 </w:t>
            </w:r>
          </w:p>
        </w:tc>
      </w:tr>
      <w:tr w:rsidR="00C00889" w:rsidRPr="00C00889" w14:paraId="169610E6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56BABFD4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"K:mm a, z"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55E1D47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0:08 PM, PDT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4FA6D88B" w14:textId="77777777" w:rsidTr="00C00889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161314CF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"yyyyy.MMMMM.dd GGG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hh:mm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aaa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75120716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02001.July.04 AD 12:08 PM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1C688D1F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4ECE2895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"EEE, d MMM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yyyy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HH:mm:ss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Z"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5F7BF09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Wed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, 4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Jul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2001 12:08:56 -0700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16CC71E5" w14:textId="77777777" w:rsidTr="00C00889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1FA915C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yyMMddHHmmssZ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4A771FB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010704120856-0700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0A1EAEA7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3C3A0B26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yyyy-MM-dd'T'HH:mm:ss.SSSZ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19CA8A0C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2001-07-04T12:08:56.235-0700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16912775" w14:textId="77777777" w:rsidTr="00C00889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561EEA4C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yyyy-MM-dd'T'HH:mm:ss.SSSXXX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7B0F5733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2001-07-04T12:08:56.235-07:00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4D9F7A72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59A36495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"YYYY-'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W'ww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-u"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C5680FE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2001-W27-3</w:t>
            </w:r>
          </w:p>
        </w:tc>
      </w:tr>
    </w:tbl>
    <w:p w14:paraId="441EA981" w14:textId="160AC926" w:rsidR="00C00889" w:rsidRDefault="00C00889" w:rsidP="00C00889"/>
    <w:p w14:paraId="36D36111" w14:textId="77777777" w:rsidR="00C00889" w:rsidRPr="00C00889" w:rsidRDefault="00C00889" w:rsidP="00C00889"/>
    <w:p w14:paraId="66181394" w14:textId="77777777" w:rsidR="00C00889" w:rsidRDefault="00C00889" w:rsidP="001B51CC"/>
    <w:p w14:paraId="31C011DE" w14:textId="0D64479B" w:rsidR="00D02E3E" w:rsidRDefault="00B515B4" w:rsidP="00B515B4">
      <w:pPr>
        <w:pStyle w:val="Titre2"/>
      </w:pPr>
      <w:bookmarkStart w:id="11" w:name="_Toc107430680"/>
      <w:r w:rsidRPr="00B515B4">
        <w:t xml:space="preserve">Class </w:t>
      </w:r>
      <w:proofErr w:type="spellStart"/>
      <w:r w:rsidRPr="00B515B4">
        <w:t>DateTimeFormatter</w:t>
      </w:r>
      <w:bookmarkEnd w:id="11"/>
      <w:proofErr w:type="spellEnd"/>
    </w:p>
    <w:p w14:paraId="5B1BAFDE" w14:textId="0AE3ED18" w:rsidR="00B515B4" w:rsidRDefault="00AC5F01" w:rsidP="00B515B4">
      <w:hyperlink r:id="rId37" w:history="1">
        <w:r w:rsidR="00B515B4" w:rsidRPr="00181819">
          <w:rPr>
            <w:rStyle w:val="Lienhypertexte"/>
          </w:rPr>
          <w:t>https://docs.oracle.com/javase/8/docs/api/java/time/format/DateTimeFormatter.html</w:t>
        </w:r>
      </w:hyperlink>
    </w:p>
    <w:p w14:paraId="0D73117F" w14:textId="5C3A9D8A" w:rsidR="00B515B4" w:rsidRPr="00B515B4" w:rsidRDefault="009504D9" w:rsidP="009504D9">
      <w:pPr>
        <w:pStyle w:val="Titre3"/>
      </w:pPr>
      <w:bookmarkStart w:id="12" w:name="_Toc107430681"/>
      <w:proofErr w:type="spellStart"/>
      <w:r w:rsidRPr="009504D9">
        <w:lastRenderedPageBreak/>
        <w:t>Predefined</w:t>
      </w:r>
      <w:proofErr w:type="spellEnd"/>
      <w:r w:rsidRPr="009504D9">
        <w:t xml:space="preserve"> </w:t>
      </w:r>
      <w:proofErr w:type="spellStart"/>
      <w:r w:rsidRPr="009504D9">
        <w:t>Formatters</w:t>
      </w:r>
      <w:bookmarkEnd w:id="12"/>
      <w:proofErr w:type="spellEnd"/>
    </w:p>
    <w:tbl>
      <w:tblPr>
        <w:tblW w:w="9316" w:type="dxa"/>
        <w:tblCellSpacing w:w="22" w:type="dxa"/>
        <w:tblLayout w:type="fixed"/>
        <w:tblCellMar>
          <w:top w:w="29" w:type="dxa"/>
          <w:left w:w="29" w:type="dxa"/>
          <w:bottom w:w="29" w:type="dxa"/>
          <w:right w:w="29" w:type="dxa"/>
        </w:tblCellMar>
        <w:tblLook w:val="04A0" w:firstRow="1" w:lastRow="0" w:firstColumn="1" w:lastColumn="0" w:noHBand="0" w:noVBand="1"/>
        <w:tblDescription w:val="Predefined Formatters"/>
      </w:tblPr>
      <w:tblGrid>
        <w:gridCol w:w="4723"/>
        <w:gridCol w:w="1331"/>
        <w:gridCol w:w="3262"/>
      </w:tblGrid>
      <w:tr w:rsidR="009504D9" w:rsidRPr="009504D9" w14:paraId="48537C86" w14:textId="77777777" w:rsidTr="009504D9">
        <w:trPr>
          <w:tblHeader/>
          <w:tblCellSpacing w:w="22" w:type="dxa"/>
        </w:trPr>
        <w:tc>
          <w:tcPr>
            <w:tcW w:w="4657" w:type="dxa"/>
            <w:vAlign w:val="center"/>
            <w:hideMark/>
          </w:tcPr>
          <w:p w14:paraId="5FA44B85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Formatter</w:t>
            </w:r>
          </w:p>
        </w:tc>
        <w:tc>
          <w:tcPr>
            <w:tcW w:w="1287" w:type="dxa"/>
            <w:vAlign w:val="center"/>
            <w:hideMark/>
          </w:tcPr>
          <w:p w14:paraId="3CF21AD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Description</w:t>
            </w:r>
          </w:p>
        </w:tc>
        <w:tc>
          <w:tcPr>
            <w:tcW w:w="3196" w:type="dxa"/>
            <w:vAlign w:val="center"/>
            <w:hideMark/>
          </w:tcPr>
          <w:p w14:paraId="2EFD5931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Example</w:t>
            </w:r>
          </w:p>
        </w:tc>
      </w:tr>
      <w:tr w:rsidR="009504D9" w:rsidRPr="009504D9" w14:paraId="4F5FA3C6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45DD04B5" w14:textId="77777777" w:rsidR="009504D9" w:rsidRPr="009504D9" w:rsidRDefault="00AC5F0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8" w:anchor="ofLocalizedDate-java.time.format.FormatStyle-" w:history="1"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ofLocalizedDate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(</w:t>
              </w:r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dateStyle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)</w:t>
              </w:r>
            </w:hyperlink>
            <w:r w:rsidR="009504D9"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1287" w:type="dxa"/>
            <w:vAlign w:val="center"/>
            <w:hideMark/>
          </w:tcPr>
          <w:p w14:paraId="4B0A8066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Formatter with date style from the locale </w:t>
            </w:r>
          </w:p>
        </w:tc>
        <w:tc>
          <w:tcPr>
            <w:tcW w:w="3196" w:type="dxa"/>
            <w:vAlign w:val="center"/>
            <w:hideMark/>
          </w:tcPr>
          <w:p w14:paraId="6CECB16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'2011-12-03'</w:t>
            </w:r>
          </w:p>
        </w:tc>
      </w:tr>
      <w:tr w:rsidR="009504D9" w:rsidRPr="009504D9" w14:paraId="3633A2DC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231AC277" w14:textId="77777777" w:rsidR="009504D9" w:rsidRPr="009504D9" w:rsidRDefault="00AC5F0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9" w:anchor="ofLocalizedTime-java.time.format.FormatStyle-" w:history="1"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ofLocalizedTime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(</w:t>
              </w:r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timeStyle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)</w:t>
              </w:r>
            </w:hyperlink>
            <w:r w:rsidR="009504D9"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1287" w:type="dxa"/>
            <w:vAlign w:val="center"/>
            <w:hideMark/>
          </w:tcPr>
          <w:p w14:paraId="54A31969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Formatter with time style from the locale </w:t>
            </w:r>
          </w:p>
        </w:tc>
        <w:tc>
          <w:tcPr>
            <w:tcW w:w="3196" w:type="dxa"/>
            <w:vAlign w:val="center"/>
            <w:hideMark/>
          </w:tcPr>
          <w:p w14:paraId="1012A43E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'10:15:30'</w:t>
            </w:r>
          </w:p>
        </w:tc>
      </w:tr>
      <w:tr w:rsidR="009504D9" w:rsidRPr="009504D9" w14:paraId="338F8A77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75FB9E92" w14:textId="77777777" w:rsidR="009504D9" w:rsidRPr="009504D9" w:rsidRDefault="00AC5F0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0" w:anchor="ofLocalizedDateTime-java.time.format.FormatStyle-" w:history="1"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ofLocalizedDateTime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(</w:t>
              </w:r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dateTimeStyle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)</w:t>
              </w:r>
            </w:hyperlink>
            <w:r w:rsidR="009504D9"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1287" w:type="dxa"/>
            <w:vAlign w:val="center"/>
            <w:hideMark/>
          </w:tcPr>
          <w:p w14:paraId="50FF4046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>Formatter with a style for date and time from the locale</w:t>
            </w:r>
          </w:p>
        </w:tc>
        <w:tc>
          <w:tcPr>
            <w:tcW w:w="3196" w:type="dxa"/>
            <w:vAlign w:val="center"/>
            <w:hideMark/>
          </w:tcPr>
          <w:p w14:paraId="6B51935F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'3 Jun 2008 11:05:30'</w:t>
            </w:r>
          </w:p>
        </w:tc>
      </w:tr>
      <w:tr w:rsidR="009504D9" w:rsidRPr="009504D9" w14:paraId="4AB4B53B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24BFC0E3" w14:textId="77777777" w:rsidR="009504D9" w:rsidRPr="009504D9" w:rsidRDefault="00AC5F0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1" w:anchor="ofLocalizedDateTime-java.time.format.FormatStyle-" w:history="1"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ofLocalizedDateTime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(</w:t>
              </w:r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dateStyle,timeStyle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)</w:t>
              </w:r>
            </w:hyperlink>
            <w:r w:rsidR="009504D9"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1287" w:type="dxa"/>
            <w:vAlign w:val="center"/>
            <w:hideMark/>
          </w:tcPr>
          <w:p w14:paraId="6B578D25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Formatter with date and time styles from the locale </w:t>
            </w:r>
          </w:p>
        </w:tc>
        <w:tc>
          <w:tcPr>
            <w:tcW w:w="3196" w:type="dxa"/>
            <w:vAlign w:val="center"/>
            <w:hideMark/>
          </w:tcPr>
          <w:p w14:paraId="18CEA5A0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'3 Jun 2008 11:05'</w:t>
            </w:r>
          </w:p>
        </w:tc>
      </w:tr>
      <w:tr w:rsidR="009504D9" w:rsidRPr="009504D9" w14:paraId="2B97D1DD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11996490" w14:textId="77777777" w:rsidR="009504D9" w:rsidRPr="009504D9" w:rsidRDefault="00AC5F0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2" w:anchor="BASIC_ISO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BASIC_ISO_DATE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44B3B0C5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Basic ISO date </w:t>
            </w:r>
          </w:p>
        </w:tc>
        <w:tc>
          <w:tcPr>
            <w:tcW w:w="3196" w:type="dxa"/>
            <w:vAlign w:val="center"/>
            <w:hideMark/>
          </w:tcPr>
          <w:p w14:paraId="3C9141D8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'20111203'</w:t>
            </w:r>
          </w:p>
        </w:tc>
      </w:tr>
      <w:tr w:rsidR="009504D9" w:rsidRPr="009504D9" w14:paraId="56986A17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7A5ACF51" w14:textId="77777777" w:rsidR="009504D9" w:rsidRPr="009504D9" w:rsidRDefault="00AC5F0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3" w:anchor="ISO_LOCAL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ISO_LOCAL_DATE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08D053EF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ISO Local Date </w:t>
            </w:r>
          </w:p>
        </w:tc>
        <w:tc>
          <w:tcPr>
            <w:tcW w:w="3196" w:type="dxa"/>
            <w:vAlign w:val="center"/>
            <w:hideMark/>
          </w:tcPr>
          <w:p w14:paraId="3B30B4E4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'2011-12-03'</w:t>
            </w:r>
          </w:p>
        </w:tc>
      </w:tr>
      <w:tr w:rsidR="009504D9" w:rsidRPr="009504D9" w14:paraId="15AE8B64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302AD756" w14:textId="77777777" w:rsidR="009504D9" w:rsidRPr="009504D9" w:rsidRDefault="00AC5F0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4" w:anchor="ISO_OFFSET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ISO_OFFSET_DATE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7693D60E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ISO Date </w:t>
            </w: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with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offset </w:t>
            </w:r>
          </w:p>
        </w:tc>
        <w:tc>
          <w:tcPr>
            <w:tcW w:w="3196" w:type="dxa"/>
            <w:vAlign w:val="center"/>
            <w:hideMark/>
          </w:tcPr>
          <w:p w14:paraId="2087D2CB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'2011-12-03+01:00'</w:t>
            </w:r>
          </w:p>
        </w:tc>
      </w:tr>
      <w:tr w:rsidR="009504D9" w:rsidRPr="009504D9" w14:paraId="6A2DC57E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64264668" w14:textId="77777777" w:rsidR="009504D9" w:rsidRPr="009504D9" w:rsidRDefault="00AC5F0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5" w:anchor="ISO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2B67DDC6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ISO Date with or without offset </w:t>
            </w:r>
          </w:p>
        </w:tc>
        <w:tc>
          <w:tcPr>
            <w:tcW w:w="3196" w:type="dxa"/>
            <w:vAlign w:val="center"/>
            <w:hideMark/>
          </w:tcPr>
          <w:p w14:paraId="4AB3AE2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'2011-12-03+01:00'; '2011-12-03'</w:t>
            </w:r>
          </w:p>
        </w:tc>
      </w:tr>
      <w:tr w:rsidR="009504D9" w:rsidRPr="009504D9" w14:paraId="1AD03CF5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78FE681C" w14:textId="77777777" w:rsidR="009504D9" w:rsidRPr="009504D9" w:rsidRDefault="00AC5F0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6" w:anchor="ISO_LOCAL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ISO_LOCAL_TIME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52ECE53E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Time </w:t>
            </w: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without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offset </w:t>
            </w:r>
          </w:p>
        </w:tc>
        <w:tc>
          <w:tcPr>
            <w:tcW w:w="3196" w:type="dxa"/>
            <w:vAlign w:val="center"/>
            <w:hideMark/>
          </w:tcPr>
          <w:p w14:paraId="65236B17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'10:15:30'</w:t>
            </w:r>
          </w:p>
        </w:tc>
      </w:tr>
      <w:tr w:rsidR="009504D9" w:rsidRPr="009504D9" w14:paraId="17D012F9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41BF3030" w14:textId="77777777" w:rsidR="009504D9" w:rsidRPr="009504D9" w:rsidRDefault="00AC5F0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7" w:anchor="ISO_OFFSET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ISO_OFFSET_TIME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5EA86938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Time </w:t>
            </w: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with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offset </w:t>
            </w:r>
          </w:p>
        </w:tc>
        <w:tc>
          <w:tcPr>
            <w:tcW w:w="3196" w:type="dxa"/>
            <w:vAlign w:val="center"/>
            <w:hideMark/>
          </w:tcPr>
          <w:p w14:paraId="7DD963A1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'10:15:30+01:00'</w:t>
            </w:r>
          </w:p>
        </w:tc>
      </w:tr>
      <w:tr w:rsidR="009504D9" w:rsidRPr="009504D9" w14:paraId="0FCADCF5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24749B1F" w14:textId="77777777" w:rsidR="009504D9" w:rsidRPr="009504D9" w:rsidRDefault="00AC5F0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8" w:anchor="ISO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286FC4B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Time with or without offset </w:t>
            </w:r>
          </w:p>
        </w:tc>
        <w:tc>
          <w:tcPr>
            <w:tcW w:w="3196" w:type="dxa"/>
            <w:vAlign w:val="center"/>
            <w:hideMark/>
          </w:tcPr>
          <w:p w14:paraId="62DB3D48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'10:15:30+01:00'; '10:15:30'</w:t>
            </w:r>
          </w:p>
        </w:tc>
      </w:tr>
      <w:tr w:rsidR="009504D9" w:rsidRPr="009504D9" w14:paraId="28993538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748B68C2" w14:textId="77777777" w:rsidR="009504D9" w:rsidRPr="009504D9" w:rsidRDefault="00AC5F0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9" w:anchor="ISO_LOCAL_DATE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ISO_LOCAL_DATE_TIME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233EDEC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ISO Local Date and Time </w:t>
            </w:r>
          </w:p>
        </w:tc>
        <w:tc>
          <w:tcPr>
            <w:tcW w:w="3196" w:type="dxa"/>
            <w:vAlign w:val="center"/>
            <w:hideMark/>
          </w:tcPr>
          <w:p w14:paraId="3DF62FEC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'2011-12-03T10:15:30'</w:t>
            </w:r>
          </w:p>
        </w:tc>
      </w:tr>
      <w:tr w:rsidR="009504D9" w:rsidRPr="009504D9" w14:paraId="754B918B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189B7FEF" w14:textId="77777777" w:rsidR="009504D9" w:rsidRPr="009504D9" w:rsidRDefault="00AC5F0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0" w:anchor="ISO_OFFSET_DATE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ISO_OFFSET_DATE_TIME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2087BE74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Date Time </w:t>
            </w: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with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Offset </w:t>
            </w:r>
          </w:p>
        </w:tc>
        <w:tc>
          <w:tcPr>
            <w:tcW w:w="3196" w:type="dxa"/>
            <w:vAlign w:val="center"/>
            <w:hideMark/>
          </w:tcPr>
          <w:p w14:paraId="12A23EB0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2011-12-03T10:15:30+01:00'</w:t>
            </w:r>
          </w:p>
        </w:tc>
      </w:tr>
      <w:tr w:rsidR="009504D9" w:rsidRPr="009504D9" w14:paraId="56572841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6F1B76C2" w14:textId="77777777" w:rsidR="009504D9" w:rsidRPr="009504D9" w:rsidRDefault="00AC5F0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1" w:anchor="ISO_ZONED_DATE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ISO_ZONED_DATE_TIME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0BA7D4A9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Zoned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Date Time </w:t>
            </w:r>
          </w:p>
        </w:tc>
        <w:tc>
          <w:tcPr>
            <w:tcW w:w="3196" w:type="dxa"/>
            <w:vAlign w:val="center"/>
            <w:hideMark/>
          </w:tcPr>
          <w:p w14:paraId="40960553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'2011-12-03T10:15:30+01:00[Europe/Paris]'</w:t>
            </w:r>
          </w:p>
        </w:tc>
      </w:tr>
      <w:tr w:rsidR="009504D9" w:rsidRPr="009504D9" w14:paraId="6D427260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68B01D0D" w14:textId="77777777" w:rsidR="009504D9" w:rsidRPr="009504D9" w:rsidRDefault="00AC5F0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2" w:anchor="ISO_DATE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ISO_DATE_TIME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47577AF3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Date and time with ZoneId </w:t>
            </w:r>
          </w:p>
        </w:tc>
        <w:tc>
          <w:tcPr>
            <w:tcW w:w="3196" w:type="dxa"/>
            <w:vAlign w:val="center"/>
            <w:hideMark/>
          </w:tcPr>
          <w:p w14:paraId="0214A674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'2011-12-03T10:15:30+01:00[Europe/Paris]'</w:t>
            </w:r>
          </w:p>
        </w:tc>
      </w:tr>
      <w:tr w:rsidR="009504D9" w:rsidRPr="009504D9" w14:paraId="7492ECD0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292ABC99" w14:textId="77777777" w:rsidR="009504D9" w:rsidRPr="009504D9" w:rsidRDefault="00AC5F0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3" w:anchor="ISO_ORDINAL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ISO_ORDINAL_DATE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6791FD64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Year and day of year </w:t>
            </w:r>
          </w:p>
        </w:tc>
        <w:tc>
          <w:tcPr>
            <w:tcW w:w="3196" w:type="dxa"/>
            <w:vAlign w:val="center"/>
            <w:hideMark/>
          </w:tcPr>
          <w:p w14:paraId="66B2CDE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'2012-337'</w:t>
            </w:r>
          </w:p>
        </w:tc>
      </w:tr>
      <w:tr w:rsidR="009504D9" w:rsidRPr="009504D9" w14:paraId="22B2D42A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4393E119" w14:textId="77777777" w:rsidR="009504D9" w:rsidRPr="009504D9" w:rsidRDefault="00AC5F0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4" w:anchor="ISO_WEEK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ISO_WEEK_DATE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1B2F478A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and Week </w:t>
            </w:r>
          </w:p>
        </w:tc>
        <w:tc>
          <w:tcPr>
            <w:tcW w:w="3196" w:type="dxa"/>
            <w:vAlign w:val="center"/>
            <w:hideMark/>
          </w:tcPr>
          <w:p w14:paraId="7FD8293C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2012-W48-6'</w:t>
            </w:r>
          </w:p>
        </w:tc>
      </w:tr>
      <w:tr w:rsidR="009504D9" w:rsidRPr="009504D9" w14:paraId="309A5ED7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4182225B" w14:textId="77777777" w:rsidR="009504D9" w:rsidRPr="009504D9" w:rsidRDefault="00AC5F0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5" w:anchor="ISO_INSTANT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ISO_INSTANT</w:t>
              </w:r>
            </w:hyperlink>
          </w:p>
        </w:tc>
        <w:tc>
          <w:tcPr>
            <w:tcW w:w="1287" w:type="dxa"/>
            <w:vAlign w:val="center"/>
            <w:hideMark/>
          </w:tcPr>
          <w:p w14:paraId="386CC165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Date and Time of an Instant </w:t>
            </w:r>
          </w:p>
        </w:tc>
        <w:tc>
          <w:tcPr>
            <w:tcW w:w="3196" w:type="dxa"/>
            <w:vAlign w:val="center"/>
            <w:hideMark/>
          </w:tcPr>
          <w:p w14:paraId="3F440C58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'2011-12-03T10:15:30Z' </w:t>
            </w:r>
          </w:p>
        </w:tc>
      </w:tr>
      <w:tr w:rsidR="009504D9" w:rsidRPr="009504D9" w14:paraId="0E497875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2D3533E6" w14:textId="77777777" w:rsidR="009504D9" w:rsidRPr="009504D9" w:rsidRDefault="00AC5F01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6" w:anchor="RFC_1123_DATE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RFC_1123_DATE_TIME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6D14D791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RFC 1123 / RFC 822 </w:t>
            </w:r>
          </w:p>
        </w:tc>
        <w:tc>
          <w:tcPr>
            <w:tcW w:w="3196" w:type="dxa"/>
            <w:vAlign w:val="center"/>
            <w:hideMark/>
          </w:tcPr>
          <w:p w14:paraId="539ECDC9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'Tue, 3 Jun 2008 11:05:30 GMT'</w:t>
            </w:r>
          </w:p>
        </w:tc>
      </w:tr>
    </w:tbl>
    <w:p w14:paraId="5D97F8A0" w14:textId="77777777" w:rsidR="00D02E3E" w:rsidRPr="001B51CC" w:rsidRDefault="00D02E3E" w:rsidP="001B51CC"/>
    <w:p w14:paraId="14554F47" w14:textId="775500DB" w:rsidR="001B51CC" w:rsidRDefault="009504D9" w:rsidP="009504D9">
      <w:pPr>
        <w:pStyle w:val="Titre3"/>
        <w:rPr>
          <w:lang w:val="en-US"/>
        </w:rPr>
      </w:pPr>
      <w:bookmarkStart w:id="13" w:name="_Toc107430682"/>
      <w:r w:rsidRPr="009504D9">
        <w:rPr>
          <w:lang w:val="en-US"/>
        </w:rPr>
        <w:t>Patterns for Formatting and Parsing</w:t>
      </w:r>
      <w:bookmarkEnd w:id="13"/>
    </w:p>
    <w:p w14:paraId="569E3F09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Symbol  Meaning</w:t>
      </w:r>
      <w:proofErr w:type="gram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               Presentation      Examples</w:t>
      </w:r>
    </w:p>
    <w:p w14:paraId="0FE515D0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------  -------                     ------------      -------</w:t>
      </w:r>
    </w:p>
    <w:p w14:paraId="6282825C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G       era                         text              AD; Anno Domini; A</w:t>
      </w:r>
    </w:p>
    <w:p w14:paraId="43CFED4C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u       year                        </w:t>
      </w:r>
      <w:proofErr w:type="spell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year</w:t>
      </w:r>
      <w:proofErr w:type="spell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        2004; 04</w:t>
      </w:r>
    </w:p>
    <w:p w14:paraId="1ACF4957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y       year-of-era                 year              2004; 04</w:t>
      </w:r>
    </w:p>
    <w:p w14:paraId="1D3D4215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D       day-of-year                 number            189</w:t>
      </w:r>
    </w:p>
    <w:p w14:paraId="521CF14D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M/L     month-of-year               number/text       7; 07; Jul; July; J</w:t>
      </w:r>
    </w:p>
    <w:p w14:paraId="3B61F05D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d       day-of-month                number            10</w:t>
      </w:r>
    </w:p>
    <w:p w14:paraId="374EEE0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6A0DB4D7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Q/q     quarter-of-year             number/text       3; 03; Q3; 3rd quarter</w:t>
      </w:r>
    </w:p>
    <w:p w14:paraId="2ADF8E7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Y       week-based-year             year              1996; 96</w:t>
      </w:r>
    </w:p>
    <w:p w14:paraId="5D688C4B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w       week-of-week-based-year     number            27</w:t>
      </w:r>
    </w:p>
    <w:p w14:paraId="0EDB1422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W       week-of-month               number            4</w:t>
      </w:r>
    </w:p>
    <w:p w14:paraId="05A00BA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E       day-of-week                 text              Tue; Tuesday; T</w:t>
      </w:r>
    </w:p>
    <w:p w14:paraId="67EB10ED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e/c     localized day-of-week       number/text       2; 02; Tue; Tuesday; T</w:t>
      </w:r>
    </w:p>
    <w:p w14:paraId="3FF5547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F       week-of-month               number            3</w:t>
      </w:r>
    </w:p>
    <w:p w14:paraId="41B59F6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6FB06A1C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</w:t>
      </w:r>
      <w:proofErr w:type="spell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a</w:t>
      </w:r>
      <w:proofErr w:type="spell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 am-pm-of-day                text              PM</w:t>
      </w:r>
    </w:p>
    <w:p w14:paraId="5DE3A982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h       clock-hour-of-am-pm (1-12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)  number</w:t>
      </w:r>
      <w:proofErr w:type="gram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      12</w:t>
      </w:r>
    </w:p>
    <w:p w14:paraId="01EACB74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K       hour-of-am-pm (0-11)        number            0</w:t>
      </w:r>
    </w:p>
    <w:p w14:paraId="278BD1D9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k       clock-hour-of-am-pm (1-24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)  number</w:t>
      </w:r>
      <w:proofErr w:type="gram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      0</w:t>
      </w:r>
    </w:p>
    <w:p w14:paraId="39FE27DC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664BEBFA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H       hour-of-day (0-23)          number            0</w:t>
      </w:r>
    </w:p>
    <w:p w14:paraId="09A8B37C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m       minute-of-hour              number            30</w:t>
      </w:r>
    </w:p>
    <w:p w14:paraId="27FA5179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lastRenderedPageBreak/>
        <w:t xml:space="preserve">   s       second-of-minute            number            55</w:t>
      </w:r>
    </w:p>
    <w:p w14:paraId="491455FD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S       fraction-of-second          fraction          978</w:t>
      </w:r>
    </w:p>
    <w:p w14:paraId="2C33AC3E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A       milli-of-day                number            1234</w:t>
      </w:r>
    </w:p>
    <w:p w14:paraId="55639E7D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n       nano-of-second              number            987654321</w:t>
      </w:r>
    </w:p>
    <w:p w14:paraId="69C404B0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N       nano-of-day                 number            1234000000</w:t>
      </w:r>
    </w:p>
    <w:p w14:paraId="1FF4C7A1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0C9B305A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V       time-zone ID                zone-id           America/</w:t>
      </w:r>
      <w:proofErr w:type="spell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Los_Angeles</w:t>
      </w:r>
      <w:proofErr w:type="spell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; Z; -08:30</w:t>
      </w:r>
    </w:p>
    <w:p w14:paraId="389A9D66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z       time-zone name              zone-name         Pacific Standard Time; PST</w:t>
      </w:r>
    </w:p>
    <w:p w14:paraId="1E952E72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O       localized zone-offset       offset-O          GMT+8; GMT+08:00; UTC-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08:00;</w:t>
      </w:r>
      <w:proofErr w:type="gramEnd"/>
    </w:p>
    <w:p w14:paraId="5C237D77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X       zone-offset 'Z' for zero    offset-X          Z; -08; -0830; -08:30; -083015; -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08:30:15;</w:t>
      </w:r>
      <w:proofErr w:type="gramEnd"/>
    </w:p>
    <w:p w14:paraId="589124F5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x       zone-offset                 offset-x          +0000; -08; -0830; -08:30; -083015; -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08:30:15;</w:t>
      </w:r>
      <w:proofErr w:type="gramEnd"/>
    </w:p>
    <w:p w14:paraId="5343A5F7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Z       zone-offset                 offset-Z          +0000; -0800; -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08:00;</w:t>
      </w:r>
      <w:proofErr w:type="gramEnd"/>
    </w:p>
    <w:p w14:paraId="6542E23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51ECA6D4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p       pad next                    pad modifier      1</w:t>
      </w:r>
    </w:p>
    <w:p w14:paraId="7EC8E6DB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7C4D699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'       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escape</w:t>
      </w:r>
      <w:proofErr w:type="gram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for text             delimiter</w:t>
      </w:r>
    </w:p>
    <w:p w14:paraId="40D81CB8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''      single quote                literal           '</w:t>
      </w:r>
    </w:p>
    <w:p w14:paraId="3DD2A379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[       optional section 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start</w:t>
      </w:r>
      <w:proofErr w:type="gramEnd"/>
    </w:p>
    <w:p w14:paraId="54D6309F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]   </w:t>
      </w:r>
      <w:proofErr w:type="gram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optional section end</w:t>
      </w:r>
    </w:p>
    <w:p w14:paraId="38143188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#       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reserved</w:t>
      </w:r>
      <w:proofErr w:type="gram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for future use</w:t>
      </w:r>
    </w:p>
    <w:p w14:paraId="79BD0C37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{  </w:t>
      </w:r>
      <w:proofErr w:type="gram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reserved for future use</w:t>
      </w:r>
    </w:p>
    <w:p w14:paraId="648A83B4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</w:t>
      </w:r>
      <w:r w:rsidRPr="009504D9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}       </w:t>
      </w:r>
      <w:proofErr w:type="spellStart"/>
      <w:r w:rsidRPr="009504D9">
        <w:rPr>
          <w:rFonts w:ascii="Courier New" w:eastAsia="Times New Roman" w:hAnsi="Courier New" w:cs="Courier New"/>
          <w:sz w:val="20"/>
          <w:szCs w:val="20"/>
          <w:lang w:eastAsia="fr-FR"/>
        </w:rPr>
        <w:t>reserved</w:t>
      </w:r>
      <w:proofErr w:type="spellEnd"/>
      <w:r w:rsidRPr="009504D9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for future use</w:t>
      </w:r>
    </w:p>
    <w:p w14:paraId="130EBECF" w14:textId="0FD187E5" w:rsidR="009504D9" w:rsidRDefault="009504D9" w:rsidP="009504D9">
      <w:pPr>
        <w:rPr>
          <w:lang w:val="en-US"/>
        </w:rPr>
      </w:pPr>
    </w:p>
    <w:p w14:paraId="7457240B" w14:textId="77777777" w:rsidR="009504D9" w:rsidRPr="009504D9" w:rsidRDefault="009504D9" w:rsidP="009504D9">
      <w:pPr>
        <w:rPr>
          <w:lang w:val="en-US"/>
        </w:rPr>
      </w:pPr>
    </w:p>
    <w:p w14:paraId="0A55E869" w14:textId="77777777" w:rsidR="001B51CC" w:rsidRPr="009504D9" w:rsidRDefault="001B51CC" w:rsidP="00403A6C">
      <w:pPr>
        <w:rPr>
          <w:lang w:val="en-US"/>
        </w:rPr>
      </w:pPr>
    </w:p>
    <w:p w14:paraId="27DB0968" w14:textId="603D7524" w:rsidR="00C30E47" w:rsidRDefault="004C79E6" w:rsidP="004C79E6">
      <w:pPr>
        <w:pStyle w:val="Titre1"/>
      </w:pPr>
      <w:bookmarkStart w:id="14" w:name="_Toc107430683"/>
      <w:r>
        <w:t>Liste déroulante</w:t>
      </w:r>
      <w:bookmarkEnd w:id="14"/>
    </w:p>
    <w:p w14:paraId="30C3D712" w14:textId="64D19BF6" w:rsidR="00D57184" w:rsidRDefault="00396A90" w:rsidP="00396A90">
      <w:pPr>
        <w:pStyle w:val="Titre2"/>
      </w:pPr>
      <w:bookmarkStart w:id="15" w:name="_Toc107430684"/>
      <w:r>
        <w:t xml:space="preserve">Format des </w:t>
      </w:r>
      <w:r w:rsidR="00D57184">
        <w:t>Dates</w:t>
      </w:r>
      <w:bookmarkEnd w:id="15"/>
    </w:p>
    <w:p w14:paraId="58592946" w14:textId="77777777" w:rsidR="00396A90" w:rsidRPr="00396A90" w:rsidRDefault="00396A90" w:rsidP="00396A90"/>
    <w:p w14:paraId="38B60FCD" w14:textId="70C59CB5" w:rsidR="00D57184" w:rsidRDefault="00D57184" w:rsidP="00D57184">
      <w:r>
        <w:t>TU</w:t>
      </w:r>
    </w:p>
    <w:p w14:paraId="6819C67C" w14:textId="54F05D78" w:rsidR="00760D62" w:rsidRDefault="00AC5F01" w:rsidP="00D57184">
      <w:hyperlink r:id="rId57" w:history="1">
        <w:r w:rsidR="00760D62" w:rsidRPr="007B383D">
          <w:rPr>
            <w:rStyle w:val="Lienhypertexte"/>
          </w:rPr>
          <w:t>https://www.delftstack.com/fr/howto/java/how-to-get-the-current-date-time-in-java/</w:t>
        </w:r>
      </w:hyperlink>
    </w:p>
    <w:p w14:paraId="7639BDB5" w14:textId="77777777" w:rsidR="00760D62" w:rsidRDefault="00760D62" w:rsidP="00D57184"/>
    <w:p w14:paraId="645943FF" w14:textId="77777777" w:rsidR="001B51CC" w:rsidRDefault="001B51CC" w:rsidP="00D57184"/>
    <w:p w14:paraId="0F420457" w14:textId="4D5F62C5" w:rsidR="00D57184" w:rsidRDefault="00D57184" w:rsidP="00D57184">
      <w:r>
        <w:t>eu</w:t>
      </w:r>
    </w:p>
    <w:p w14:paraId="5947189B" w14:textId="5F5CEF23" w:rsidR="00D57184" w:rsidRDefault="00D57184" w:rsidP="00D57184">
      <w:r>
        <w:t>usa</w:t>
      </w:r>
    </w:p>
    <w:p w14:paraId="0B4F0E2D" w14:textId="78818320" w:rsidR="00D57184" w:rsidRDefault="00D57184" w:rsidP="00D57184">
      <w:proofErr w:type="spellStart"/>
      <w:r>
        <w:t>uk</w:t>
      </w:r>
      <w:proofErr w:type="spellEnd"/>
    </w:p>
    <w:p w14:paraId="1B904BFB" w14:textId="77777777" w:rsidR="00D57184" w:rsidRPr="00D57184" w:rsidRDefault="00D57184" w:rsidP="00D57184"/>
    <w:p w14:paraId="17A5922D" w14:textId="722D2EA7" w:rsidR="004C79E6" w:rsidRDefault="00A65193" w:rsidP="004C79E6">
      <w:r w:rsidRPr="00A65193">
        <w:rPr>
          <w:noProof/>
        </w:rPr>
        <w:lastRenderedPageBreak/>
        <w:drawing>
          <wp:inline distT="0" distB="0" distL="0" distR="0" wp14:anchorId="135B9ED9" wp14:editId="566B6C78">
            <wp:extent cx="5760720" cy="576072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AE8F" w14:textId="3533A9E1" w:rsidR="00A65193" w:rsidRDefault="00AC5F01" w:rsidP="004C79E6">
      <w:pPr>
        <w:rPr>
          <w:lang w:val="en-US"/>
        </w:rPr>
      </w:pPr>
      <w:hyperlink r:id="rId59" w:history="1">
        <w:r w:rsidR="00A65193" w:rsidRPr="00A65193">
          <w:rPr>
            <w:rStyle w:val="Lienhypertexte"/>
            <w:lang w:val="en-US"/>
          </w:rPr>
          <w:t>C:\Users\Djamel\Workspace\jSwing\JOptionPane\JOptionPane\WorkItems</w:t>
        </w:r>
      </w:hyperlink>
    </w:p>
    <w:p w14:paraId="1A08DD41" w14:textId="77777777" w:rsidR="00A65193" w:rsidRDefault="00A65193" w:rsidP="004C79E6">
      <w:pPr>
        <w:rPr>
          <w:lang w:val="en-US"/>
        </w:rPr>
      </w:pPr>
    </w:p>
    <w:p w14:paraId="6E7A4828" w14:textId="77777777" w:rsidR="00A65193" w:rsidRDefault="00A65193" w:rsidP="004C79E6">
      <w:pPr>
        <w:rPr>
          <w:lang w:val="en-US"/>
        </w:rPr>
      </w:pPr>
    </w:p>
    <w:p w14:paraId="76AF1836" w14:textId="77777777" w:rsidR="00A65193" w:rsidRPr="00A65193" w:rsidRDefault="00A65193" w:rsidP="004C79E6">
      <w:pPr>
        <w:rPr>
          <w:lang w:val="en-US"/>
        </w:rPr>
      </w:pPr>
    </w:p>
    <w:p w14:paraId="1113D096" w14:textId="6FACFF5F" w:rsidR="004C79E6" w:rsidRDefault="00985476" w:rsidP="004C79E6">
      <w:r w:rsidRPr="00985476">
        <w:rPr>
          <w:noProof/>
        </w:rPr>
        <w:lastRenderedPageBreak/>
        <w:drawing>
          <wp:inline distT="0" distB="0" distL="0" distR="0" wp14:anchorId="6A489812" wp14:editId="0729F51D">
            <wp:extent cx="5760720" cy="1629410"/>
            <wp:effectExtent l="0" t="0" r="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D54C" w14:textId="05C89319" w:rsidR="00985476" w:rsidRDefault="00AC5F01" w:rsidP="004C79E6">
      <w:hyperlink r:id="rId61" w:history="1">
        <w:r w:rsidR="00536669" w:rsidRPr="00DE08EA">
          <w:rPr>
            <w:rStyle w:val="Lienhypertexte"/>
          </w:rPr>
          <w:t>http://remy-manu.no-ip.biz/Java/Tutoriels/IHM/dialogue.html</w:t>
        </w:r>
      </w:hyperlink>
    </w:p>
    <w:p w14:paraId="55B63CAA" w14:textId="77777777" w:rsidR="00536669" w:rsidRDefault="00536669" w:rsidP="004C79E6"/>
    <w:p w14:paraId="3BF0CFC1" w14:textId="77777777" w:rsidR="00985476" w:rsidRPr="004C79E6" w:rsidRDefault="00985476" w:rsidP="004C79E6"/>
    <w:p w14:paraId="334F1F83" w14:textId="77777777" w:rsidR="004C79E6" w:rsidRDefault="004C79E6" w:rsidP="00403A6C"/>
    <w:p w14:paraId="63F9B049" w14:textId="6DD22C95" w:rsidR="00C30E47" w:rsidRDefault="00C30E47" w:rsidP="00D44E6B">
      <w:pPr>
        <w:pStyle w:val="Titre1"/>
        <w:numPr>
          <w:ilvl w:val="0"/>
          <w:numId w:val="0"/>
        </w:numPr>
      </w:pPr>
    </w:p>
    <w:p w14:paraId="3347E873" w14:textId="3BDFAC9D" w:rsidR="00D44E6B" w:rsidRPr="00D44E6B" w:rsidRDefault="00D44E6B" w:rsidP="00D44E6B">
      <w:pPr>
        <w:pStyle w:val="Titre1"/>
      </w:pPr>
      <w:bookmarkStart w:id="16" w:name="_Toc107430685"/>
      <w:r w:rsidRPr="00D44E6B">
        <w:t>JTabbedPane</w:t>
      </w:r>
      <w:bookmarkEnd w:id="16"/>
    </w:p>
    <w:p w14:paraId="4F5DF442" w14:textId="25463E84" w:rsidR="00FD4281" w:rsidRDefault="00FD4281" w:rsidP="002B50D3">
      <w:r w:rsidRPr="00FD4281">
        <w:rPr>
          <w:noProof/>
        </w:rPr>
        <w:drawing>
          <wp:inline distT="0" distB="0" distL="0" distR="0" wp14:anchorId="4BA6084E" wp14:editId="667157E8">
            <wp:extent cx="3412066" cy="2108200"/>
            <wp:effectExtent l="0" t="0" r="0" b="635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 rotWithShape="1">
                    <a:blip r:embed="rId6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12383" cy="210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07442" w14:textId="697CB117" w:rsidR="00FD4281" w:rsidRDefault="00FD4281" w:rsidP="00403A6C">
      <w:r w:rsidRPr="00FD4281">
        <w:rPr>
          <w:noProof/>
        </w:rPr>
        <w:lastRenderedPageBreak/>
        <w:drawing>
          <wp:inline distT="0" distB="0" distL="0" distR="0" wp14:anchorId="437EEF45" wp14:editId="59E8F7A8">
            <wp:extent cx="3674533" cy="3004820"/>
            <wp:effectExtent l="0" t="0" r="254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76047" cy="3006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2A9AD" w14:textId="5E1BD29B" w:rsidR="00FD4281" w:rsidRDefault="00FD4281" w:rsidP="00403A6C">
      <w:r w:rsidRPr="00FD4281">
        <w:rPr>
          <w:noProof/>
        </w:rPr>
        <w:drawing>
          <wp:inline distT="0" distB="0" distL="0" distR="0" wp14:anchorId="48F58C17" wp14:editId="00ECF80E">
            <wp:extent cx="3649133" cy="3005667"/>
            <wp:effectExtent l="0" t="0" r="8890" b="4445"/>
            <wp:docPr id="4" name="Image 4" descr="Une image contenant texte, capture d’écran, moni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capture d’écran, moniteur&#10;&#10;Description générée automatiquement"/>
                    <pic:cNvPicPr/>
                  </pic:nvPicPr>
                  <pic:blipFill rotWithShape="1">
                    <a:blip r:embed="rId6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49876" cy="300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B66C3" w14:textId="3270A99B" w:rsidR="00FD4281" w:rsidRDefault="00FD4281" w:rsidP="00403A6C"/>
    <w:p w14:paraId="27277EEB" w14:textId="6213D820" w:rsidR="00FD4281" w:rsidRDefault="00FD4281" w:rsidP="00403A6C">
      <w:r w:rsidRPr="00FD4281">
        <w:rPr>
          <w:noProof/>
        </w:rPr>
        <w:lastRenderedPageBreak/>
        <w:drawing>
          <wp:inline distT="0" distB="0" distL="0" distR="0" wp14:anchorId="6DAB7D45" wp14:editId="5AEBCAE5">
            <wp:extent cx="3742266" cy="3014133"/>
            <wp:effectExtent l="0" t="0" r="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 rotWithShape="1">
                    <a:blip r:embed="rId6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43266" cy="3014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73B10" w14:textId="28D61EBA" w:rsidR="00FD4281" w:rsidRDefault="00FD4281" w:rsidP="00403A6C">
      <w:r w:rsidRPr="00FD4281">
        <w:rPr>
          <w:noProof/>
        </w:rPr>
        <w:drawing>
          <wp:inline distT="0" distB="0" distL="0" distR="0" wp14:anchorId="33175FCC" wp14:editId="22C2DE47">
            <wp:extent cx="4067743" cy="3200847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87FF" w14:textId="2F0FF796" w:rsidR="00FD4281" w:rsidRDefault="00FD4281" w:rsidP="00403A6C">
      <w:r w:rsidRPr="00FD4281">
        <w:rPr>
          <w:noProof/>
        </w:rPr>
        <w:lastRenderedPageBreak/>
        <w:drawing>
          <wp:inline distT="0" distB="0" distL="0" distR="0" wp14:anchorId="2C0D7AA9" wp14:editId="0D184F12">
            <wp:extent cx="3886200" cy="3158067"/>
            <wp:effectExtent l="0" t="0" r="0" b="4445"/>
            <wp:docPr id="7" name="Image 7" descr="Une image contenant texte, arbr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arbre, capture d’écran&#10;&#10;Description générée automatiquement"/>
                    <pic:cNvPicPr/>
                  </pic:nvPicPr>
                  <pic:blipFill rotWithShape="1"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87135" cy="3158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A085E" w14:textId="7B7FCD66" w:rsidR="00FD4281" w:rsidRDefault="00FD4281" w:rsidP="00403A6C"/>
    <w:p w14:paraId="70F7C8C6" w14:textId="6D06B603" w:rsidR="00FD4281" w:rsidRDefault="00071394" w:rsidP="00403A6C">
      <w:r w:rsidRPr="00071394">
        <w:rPr>
          <w:noProof/>
        </w:rPr>
        <w:drawing>
          <wp:inline distT="0" distB="0" distL="0" distR="0" wp14:anchorId="1A2E9621" wp14:editId="2B54E54D">
            <wp:extent cx="3716866" cy="2912533"/>
            <wp:effectExtent l="0" t="0" r="0" b="2540"/>
            <wp:docPr id="8" name="Image 8" descr="Une image contenant texte, capture d’écran, ar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capture d’écran, arbre&#10;&#10;Description générée automatiquement"/>
                    <pic:cNvPicPr/>
                  </pic:nvPicPr>
                  <pic:blipFill rotWithShape="1">
                    <a:blip r:embed="rId6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17890" cy="2913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17BA4" w14:textId="77777777" w:rsidR="00071394" w:rsidRDefault="00071394" w:rsidP="00403A6C"/>
    <w:p w14:paraId="2DA21B5E" w14:textId="05543E0B" w:rsidR="006250AF" w:rsidRDefault="00AD2C06" w:rsidP="00B21808">
      <w:pPr>
        <w:pStyle w:val="Titre1"/>
      </w:pPr>
      <w:bookmarkStart w:id="17" w:name="_Toc107430686"/>
      <w:r>
        <w:t>Links</w:t>
      </w:r>
      <w:bookmarkEnd w:id="17"/>
    </w:p>
    <w:p w14:paraId="19DCCAE5" w14:textId="77777777" w:rsidR="00C47C98" w:rsidRDefault="00C47C98" w:rsidP="006250AF"/>
    <w:p w14:paraId="46608264" w14:textId="301D433E" w:rsidR="008F5868" w:rsidRDefault="00AC5F01" w:rsidP="008F5868">
      <w:hyperlink r:id="rId69" w:history="1">
        <w:r w:rsidR="005103AC" w:rsidRPr="001E5181">
          <w:rPr>
            <w:rStyle w:val="Lienhypertexte"/>
          </w:rPr>
          <w:t>https://www.delftstack.com/fr/howto/java/how-to-get-the-current-date-time-in-java/</w:t>
        </w:r>
      </w:hyperlink>
    </w:p>
    <w:p w14:paraId="16BF0D4E" w14:textId="5FDA6DCD" w:rsidR="005103AC" w:rsidRDefault="00AC5F01" w:rsidP="008F5868">
      <w:hyperlink r:id="rId70" w:history="1">
        <w:r w:rsidR="00FE3433" w:rsidRPr="001E5181">
          <w:rPr>
            <w:rStyle w:val="Lienhypertexte"/>
          </w:rPr>
          <w:t>https://docs.oracle.com/javase/8/docs/api/java/time/format/DateTimeFormatter.html</w:t>
        </w:r>
      </w:hyperlink>
    </w:p>
    <w:p w14:paraId="59B32E9B" w14:textId="115FA194" w:rsidR="00337F96" w:rsidRDefault="00AC5F01" w:rsidP="008F5868">
      <w:hyperlink r:id="rId71" w:history="1">
        <w:r w:rsidR="00337F96" w:rsidRPr="001E5181">
          <w:rPr>
            <w:rStyle w:val="Lienhypertexte"/>
          </w:rPr>
          <w:t>https://www.delftstack.com/fr/howto/java/java-get-current-timestamp/</w:t>
        </w:r>
      </w:hyperlink>
    </w:p>
    <w:p w14:paraId="1CC67147" w14:textId="0E2DADCA" w:rsidR="00337F96" w:rsidRDefault="00AC5F01" w:rsidP="008F5868">
      <w:hyperlink r:id="rId72" w:history="1">
        <w:r w:rsidR="00337F96" w:rsidRPr="001E5181">
          <w:rPr>
            <w:rStyle w:val="Lienhypertexte"/>
          </w:rPr>
          <w:t>https://koor.fr/Java/API/java/lang/System/currentTimeMillis.wp</w:t>
        </w:r>
      </w:hyperlink>
    </w:p>
    <w:p w14:paraId="4FD11EA3" w14:textId="77777777" w:rsidR="00337F96" w:rsidRDefault="00337F96" w:rsidP="008F5868"/>
    <w:p w14:paraId="2DFD4DF4" w14:textId="77777777" w:rsidR="00337F96" w:rsidRDefault="00337F96" w:rsidP="008F5868"/>
    <w:p w14:paraId="18AC5A8A" w14:textId="77777777" w:rsidR="00FE3433" w:rsidRPr="008F5868" w:rsidRDefault="00FE3433" w:rsidP="008F5868"/>
    <w:p w14:paraId="7F770FF0" w14:textId="77777777" w:rsidR="00B44CB6" w:rsidRDefault="00B44CB6" w:rsidP="00B44CB6"/>
    <w:p w14:paraId="15AB73AF" w14:textId="77777777" w:rsidR="009E2F33" w:rsidRDefault="009E2F33" w:rsidP="00B44CB6"/>
    <w:p w14:paraId="6D81C009" w14:textId="77777777" w:rsidR="009E2F33" w:rsidRDefault="009E2F33" w:rsidP="00B44CB6"/>
    <w:p w14:paraId="25B113B4" w14:textId="77777777" w:rsidR="00B44CB6" w:rsidRDefault="00B44CB6" w:rsidP="00B44CB6"/>
    <w:p w14:paraId="154DB2BD" w14:textId="77777777" w:rsidR="00B44CB6" w:rsidRDefault="00B44CB6" w:rsidP="00B44CB6"/>
    <w:p w14:paraId="60CEC809" w14:textId="77777777" w:rsidR="00B44CB6" w:rsidRDefault="00B44CB6" w:rsidP="00B44CB6"/>
    <w:p w14:paraId="77DCF721" w14:textId="77777777" w:rsidR="00B44CB6" w:rsidRDefault="00B44CB6" w:rsidP="00B44CB6"/>
    <w:p w14:paraId="7301A279" w14:textId="77777777" w:rsidR="00B44CB6" w:rsidRDefault="00B44CB6" w:rsidP="00B44CB6"/>
    <w:p w14:paraId="20C2F4F8" w14:textId="77777777" w:rsidR="00B44CB6" w:rsidRPr="00B44CB6" w:rsidRDefault="00B44CB6" w:rsidP="00B44CB6"/>
    <w:sectPr w:rsidR="00B44CB6" w:rsidRPr="00B44CB6">
      <w:headerReference w:type="default" r:id="rId73"/>
      <w:footerReference w:type="default" r:id="rId7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45CE0B" w14:textId="77777777" w:rsidR="00AC5F01" w:rsidRDefault="00AC5F01" w:rsidP="00403A6C">
      <w:pPr>
        <w:spacing w:after="0" w:line="240" w:lineRule="auto"/>
      </w:pPr>
      <w:r>
        <w:separator/>
      </w:r>
    </w:p>
  </w:endnote>
  <w:endnote w:type="continuationSeparator" w:id="0">
    <w:p w14:paraId="4A1F8A40" w14:textId="77777777" w:rsidR="00AC5F01" w:rsidRDefault="00AC5F01" w:rsidP="0040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65F15" w14:textId="186EFFAC" w:rsidR="00403A6C" w:rsidRDefault="00606DC7" w:rsidP="0021572B">
    <w:pPr>
      <w:pStyle w:val="Pieddepage"/>
      <w:pBdr>
        <w:top w:val="single" w:sz="18" w:space="1" w:color="C45911" w:themeColor="accent2" w:themeShade="BF"/>
      </w:pBdr>
    </w:pPr>
    <w:r>
      <w:t xml:space="preserve">©Djamel CHABANE </w:t>
    </w:r>
    <w:r>
      <w:fldChar w:fldCharType="begin"/>
    </w:r>
    <w:r>
      <w:instrText xml:space="preserve"> CREATEDATE  \@ "yyyy"  \* MERGEFORMAT </w:instrText>
    </w:r>
    <w:r>
      <w:fldChar w:fldCharType="separate"/>
    </w:r>
    <w:r w:rsidR="00C30E47">
      <w:rPr>
        <w:noProof/>
      </w:rPr>
      <w:t>2022</w:t>
    </w:r>
    <w:r>
      <w:fldChar w:fldCharType="end"/>
    </w:r>
    <w:r>
      <w:ptab w:relativeTo="margin" w:alignment="center" w:leader="none"/>
    </w:r>
    <w:r w:rsidR="00AC5F01">
      <w:fldChar w:fldCharType="begin"/>
    </w:r>
    <w:r w:rsidR="00AC5F01">
      <w:instrText xml:space="preserve"> FILENAME \* MERGEFORMAT </w:instrText>
    </w:r>
    <w:r w:rsidR="00AC5F01">
      <w:fldChar w:fldCharType="separate"/>
    </w:r>
    <w:r w:rsidR="00185BDC">
      <w:rPr>
        <w:noProof/>
      </w:rPr>
      <w:t>Java Dates_SFD.docx</w:t>
    </w:r>
    <w:r w:rsidR="00AC5F01">
      <w:rPr>
        <w:noProof/>
      </w:rPr>
      <w:fldChar w:fldCharType="end"/>
    </w:r>
    <w:r>
      <w:ptab w:relativeTo="margin" w:alignment="right" w:leader="none"/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</w:t>
    </w:r>
    <w:r w:rsidR="007D3C96">
      <w:t>/</w:t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CAECA6" w14:textId="77777777" w:rsidR="00AC5F01" w:rsidRDefault="00AC5F01" w:rsidP="00403A6C">
      <w:pPr>
        <w:spacing w:after="0" w:line="240" w:lineRule="auto"/>
      </w:pPr>
      <w:r>
        <w:separator/>
      </w:r>
    </w:p>
  </w:footnote>
  <w:footnote w:type="continuationSeparator" w:id="0">
    <w:p w14:paraId="1D41B282" w14:textId="77777777" w:rsidR="00AC5F01" w:rsidRDefault="00AC5F01" w:rsidP="00403A6C">
      <w:pPr>
        <w:spacing w:after="0" w:line="240" w:lineRule="auto"/>
      </w:pPr>
      <w:r>
        <w:continuationSeparator/>
      </w:r>
    </w:p>
  </w:footnote>
  <w:footnote w:id="1">
    <w:p w14:paraId="1AFA500E" w14:textId="285D2AED" w:rsidR="005A27B7" w:rsidRDefault="005A27B7">
      <w:pPr>
        <w:pStyle w:val="Notedebasdepage"/>
      </w:pPr>
      <w:r>
        <w:rPr>
          <w:rStyle w:val="Appelnotedebasdep"/>
        </w:rPr>
        <w:footnoteRef/>
      </w:r>
      <w:r w:rsidRPr="005A27B7">
        <w:rPr>
          <w:color w:val="000000"/>
        </w:rPr>
        <w:t xml:space="preserve"> </w:t>
      </w:r>
      <w:hyperlink r:id="rId1" w:history="1">
        <w:r w:rsidRPr="005A27B7">
          <w:rPr>
            <w:rStyle w:val="Lienhypertexte"/>
            <w:color w:val="000000"/>
            <w:u w:val="none"/>
          </w:rPr>
          <w:t>https://en.wikipedia.org/wiki/Time_zone</w:t>
        </w:r>
      </w:hyperlink>
    </w:p>
    <w:p w14:paraId="70F8FC5B" w14:textId="77777777" w:rsidR="005A27B7" w:rsidRDefault="005A27B7">
      <w:pPr>
        <w:pStyle w:val="Notedebasdepage"/>
      </w:pPr>
    </w:p>
  </w:footnote>
  <w:footnote w:id="2">
    <w:p w14:paraId="0EDE9884" w14:textId="6F3FA50D" w:rsidR="005F73F2" w:rsidRDefault="005F73F2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hyperlink r:id="rId2" w:history="1">
        <w:r w:rsidRPr="005F73F2">
          <w:rPr>
            <w:rStyle w:val="Lienhypertexte"/>
            <w:color w:val="000000"/>
            <w:u w:val="none"/>
          </w:rPr>
          <w:t>https://fr.wikipedia.org/wiki/Fuseau_horaire</w:t>
        </w:r>
      </w:hyperlink>
    </w:p>
    <w:p w14:paraId="34747816" w14:textId="77777777" w:rsidR="005F73F2" w:rsidRDefault="005F73F2">
      <w:pPr>
        <w:pStyle w:val="Notedebasdepage"/>
      </w:pPr>
    </w:p>
  </w:footnote>
  <w:footnote w:id="3">
    <w:p w14:paraId="15372D0B" w14:textId="5EBCF54F" w:rsidR="004B4CEB" w:rsidRDefault="004B4CEB" w:rsidP="00B47BE2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hyperlink r:id="rId3" w:history="1">
        <w:r w:rsidRPr="004B4CEB">
          <w:rPr>
            <w:rStyle w:val="Lienhypertexte"/>
            <w:color w:val="000000"/>
            <w:u w:val="none"/>
          </w:rPr>
          <w:t>https://docs.oracle.com/javase/8/docs/api/java/time/ZoneId.html</w:t>
        </w:r>
      </w:hyperlink>
    </w:p>
  </w:footnote>
  <w:footnote w:id="4">
    <w:p w14:paraId="647DD326" w14:textId="0769AFD8" w:rsidR="00B47BE2" w:rsidRDefault="00B47BE2">
      <w:pPr>
        <w:pStyle w:val="Notedebasdepage"/>
      </w:pPr>
      <w:r>
        <w:rPr>
          <w:rStyle w:val="Appelnotedebasdep"/>
        </w:rPr>
        <w:footnoteRef/>
      </w:r>
      <w:r w:rsidRPr="00B47BE2">
        <w:rPr>
          <w:color w:val="000000"/>
        </w:rPr>
        <w:t xml:space="preserve"> </w:t>
      </w:r>
      <w:hyperlink r:id="rId4" w:history="1">
        <w:r w:rsidRPr="00B47BE2">
          <w:rPr>
            <w:rStyle w:val="Lienhypertexte"/>
            <w:color w:val="000000"/>
            <w:u w:val="none"/>
          </w:rPr>
          <w:t>https://devstory.net/13715/java-zoneid</w:t>
        </w:r>
      </w:hyperlink>
    </w:p>
    <w:p w14:paraId="52A82678" w14:textId="77777777" w:rsidR="00B47BE2" w:rsidRDefault="00B47BE2">
      <w:pPr>
        <w:pStyle w:val="Notedebasdepage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3B34E" w14:textId="77777777" w:rsidR="005C127A" w:rsidRDefault="005C127A" w:rsidP="00376DE7">
    <w:pPr>
      <w:pStyle w:val="En-tte"/>
      <w:jc w:val="center"/>
    </w:pPr>
    <w:r>
      <w:ptab w:relativeTo="margin" w:alignment="center" w:leader="none"/>
    </w:r>
    <w:r>
      <w:ptab w:relativeTo="margin" w:alignment="right" w:leader="none"/>
    </w:r>
  </w:p>
  <w:tbl>
    <w:tblPr>
      <w:tblStyle w:val="Grilledutableau"/>
      <w:tblW w:w="8998" w:type="dxa"/>
      <w:jc w:val="center"/>
      <w:tblLook w:val="04A0" w:firstRow="1" w:lastRow="0" w:firstColumn="1" w:lastColumn="0" w:noHBand="0" w:noVBand="1"/>
    </w:tblPr>
    <w:tblGrid>
      <w:gridCol w:w="1604"/>
      <w:gridCol w:w="4428"/>
      <w:gridCol w:w="1356"/>
      <w:gridCol w:w="1610"/>
    </w:tblGrid>
    <w:tr w:rsidR="00376DE7" w14:paraId="751D8415" w14:textId="77777777" w:rsidTr="000E7F6C">
      <w:trPr>
        <w:trHeight w:val="1020"/>
        <w:jc w:val="center"/>
      </w:trPr>
      <w:tc>
        <w:tcPr>
          <w:tcW w:w="1604" w:type="dxa"/>
        </w:tcPr>
        <w:p w14:paraId="3B428783" w14:textId="2326A822" w:rsidR="00376DE7" w:rsidRPr="00376DE7" w:rsidRDefault="00C30E47" w:rsidP="000E7F6C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1D0CD33B" wp14:editId="4FD21E22">
                <wp:simplePos x="0" y="0"/>
                <wp:positionH relativeFrom="column">
                  <wp:posOffset>-7807</wp:posOffset>
                </wp:positionH>
                <wp:positionV relativeFrom="paragraph">
                  <wp:posOffset>3175</wp:posOffset>
                </wp:positionV>
                <wp:extent cx="853988" cy="637775"/>
                <wp:effectExtent l="0" t="0" r="3810" b="0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3988" cy="637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428" w:type="dxa"/>
          <w:vMerge w:val="restart"/>
        </w:tcPr>
        <w:sdt>
          <w:sdtPr>
            <w:rPr>
              <w:rFonts w:asciiTheme="majorBidi" w:hAnsiTheme="majorBidi" w:cstheme="majorBidi"/>
              <w:b/>
              <w:bCs/>
              <w:sz w:val="56"/>
              <w:szCs w:val="56"/>
            </w:rPr>
            <w:alias w:val="Titre "/>
            <w:tag w:val=""/>
            <w:id w:val="728122372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02556DB5" w14:textId="354E7492" w:rsidR="00376DE7" w:rsidRPr="00376DE7" w:rsidRDefault="003C131A" w:rsidP="000E7F6C">
              <w:pPr>
                <w:pStyle w:val="En-tte"/>
                <w:spacing w:before="240"/>
                <w:jc w:val="center"/>
                <w:rPr>
                  <w:rFonts w:asciiTheme="majorBidi" w:hAnsiTheme="majorBidi" w:cstheme="majorBidi"/>
                  <w:sz w:val="56"/>
                  <w:szCs w:val="56"/>
                </w:rPr>
              </w:pPr>
              <w:r w:rsidRPr="003C131A">
                <w:rPr>
                  <w:rFonts w:asciiTheme="majorBidi" w:hAnsiTheme="majorBidi" w:cstheme="majorBidi"/>
                  <w:b/>
                  <w:bCs/>
                  <w:sz w:val="56"/>
                  <w:szCs w:val="56"/>
                </w:rPr>
                <w:t>Java</w:t>
              </w:r>
              <w:r>
                <w:rPr>
                  <w:rFonts w:asciiTheme="majorBidi" w:hAnsiTheme="majorBidi" w:cstheme="majorBidi"/>
                  <w:b/>
                  <w:bCs/>
                  <w:sz w:val="56"/>
                  <w:szCs w:val="56"/>
                </w:rPr>
                <w:t xml:space="preserve"> </w:t>
              </w:r>
              <w:r w:rsidRPr="003C131A">
                <w:rPr>
                  <w:rFonts w:asciiTheme="majorBidi" w:hAnsiTheme="majorBidi" w:cstheme="majorBidi"/>
                  <w:b/>
                  <w:bCs/>
                  <w:sz w:val="56"/>
                  <w:szCs w:val="56"/>
                </w:rPr>
                <w:t>Dates</w:t>
              </w:r>
              <w:r w:rsidR="00AC0EDD">
                <w:rPr>
                  <w:rFonts w:asciiTheme="majorBidi" w:hAnsiTheme="majorBidi" w:cstheme="majorBidi"/>
                  <w:b/>
                  <w:bCs/>
                  <w:sz w:val="56"/>
                  <w:szCs w:val="56"/>
                </w:rPr>
                <w:t xml:space="preserve"> SFD</w:t>
              </w:r>
            </w:p>
          </w:sdtContent>
        </w:sdt>
      </w:tc>
      <w:tc>
        <w:tcPr>
          <w:tcW w:w="1356" w:type="dxa"/>
        </w:tcPr>
        <w:p w14:paraId="225E6650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1A87CF54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67297FD6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Réalisé le :</w:t>
          </w:r>
        </w:p>
      </w:tc>
      <w:tc>
        <w:tcPr>
          <w:tcW w:w="1610" w:type="dxa"/>
        </w:tcPr>
        <w:p w14:paraId="3E1A2908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0CA4EE27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2E510445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CREATEDATE  \@ "dd-MM-yyyy"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3C131A">
            <w:rPr>
              <w:rFonts w:asciiTheme="majorBidi" w:hAnsiTheme="majorBidi" w:cstheme="majorBidi"/>
              <w:noProof/>
              <w:sz w:val="18"/>
              <w:szCs w:val="18"/>
            </w:rPr>
            <w:t>24-06-2022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  <w:tr w:rsidR="00376DE7" w14:paraId="2DA186D7" w14:textId="77777777" w:rsidTr="000E7F6C">
      <w:trPr>
        <w:trHeight w:val="267"/>
        <w:jc w:val="center"/>
      </w:trPr>
      <w:tc>
        <w:tcPr>
          <w:tcW w:w="1604" w:type="dxa"/>
        </w:tcPr>
        <w:p w14:paraId="0861229A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noProof/>
            </w:rPr>
          </w:pP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 xml:space="preserve">Nombre de pages : 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begin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instrText xml:space="preserve"> NUMPAGES  \* Arabic  \* MERGEFORMAT </w:instrTex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separate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>2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end"/>
          </w:r>
        </w:p>
      </w:tc>
      <w:tc>
        <w:tcPr>
          <w:tcW w:w="4428" w:type="dxa"/>
          <w:vMerge/>
        </w:tcPr>
        <w:p w14:paraId="117922EC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</w:rPr>
          </w:pPr>
        </w:p>
      </w:tc>
      <w:tc>
        <w:tcPr>
          <w:tcW w:w="1356" w:type="dxa"/>
        </w:tcPr>
        <w:p w14:paraId="6F3D7B51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Modifié le :</w:t>
          </w:r>
        </w:p>
      </w:tc>
      <w:tc>
        <w:tcPr>
          <w:tcW w:w="1610" w:type="dxa"/>
        </w:tcPr>
        <w:p w14:paraId="24B0CC7C" w14:textId="77F04E66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SAVEDATE  \@ "dd-MM-yyyy HH:mm"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E741C4">
            <w:rPr>
              <w:rFonts w:asciiTheme="majorBidi" w:hAnsiTheme="majorBidi" w:cstheme="majorBidi"/>
              <w:noProof/>
              <w:sz w:val="18"/>
              <w:szCs w:val="18"/>
            </w:rPr>
            <w:t>29-06-2022 19:45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</w:tbl>
  <w:p w14:paraId="28BEBF1F" w14:textId="77777777" w:rsidR="005C127A" w:rsidRDefault="005C127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400F"/>
    <w:multiLevelType w:val="multilevel"/>
    <w:tmpl w:val="AE58E43A"/>
    <w:lvl w:ilvl="0">
      <w:start w:val="1"/>
      <w:numFmt w:val="decimal"/>
      <w:pStyle w:val="Titre1"/>
      <w:suff w:val="space"/>
      <w:lvlText w:val="%1."/>
      <w:lvlJc w:val="left"/>
      <w:pPr>
        <w:ind w:left="113" w:hanging="113"/>
      </w:pPr>
      <w:rPr>
        <w:rFonts w:hint="default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113" w:hanging="113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113" w:hanging="113"/>
      </w:pPr>
      <w:rPr>
        <w:rFonts w:hint="default"/>
      </w:rPr>
    </w:lvl>
    <w:lvl w:ilvl="3">
      <w:start w:val="1"/>
      <w:numFmt w:val="decimal"/>
      <w:pStyle w:val="Titre4"/>
      <w:suff w:val="space"/>
      <w:lvlText w:val="%1.%2.%3.%4."/>
      <w:lvlJc w:val="left"/>
      <w:pPr>
        <w:ind w:left="113" w:hanging="113"/>
      </w:pPr>
      <w:rPr>
        <w:rFonts w:hint="default"/>
      </w:rPr>
    </w:lvl>
    <w:lvl w:ilvl="4">
      <w:start w:val="1"/>
      <w:numFmt w:val="decimal"/>
      <w:pStyle w:val="Titre5"/>
      <w:suff w:val="space"/>
      <w:lvlText w:val="%1.%2.%3.%4.%5."/>
      <w:lvlJc w:val="left"/>
      <w:pPr>
        <w:ind w:left="113" w:hanging="113"/>
      </w:pPr>
      <w:rPr>
        <w:rFonts w:hint="default"/>
      </w:rPr>
    </w:lvl>
    <w:lvl w:ilvl="5">
      <w:start w:val="1"/>
      <w:numFmt w:val="decimal"/>
      <w:pStyle w:val="Titre6"/>
      <w:suff w:val="space"/>
      <w:lvlText w:val="%1.%2.%3.%4.%5.%6."/>
      <w:lvlJc w:val="left"/>
      <w:pPr>
        <w:ind w:left="113" w:hanging="113"/>
      </w:pPr>
      <w:rPr>
        <w:rFonts w:hint="default"/>
      </w:rPr>
    </w:lvl>
    <w:lvl w:ilvl="6">
      <w:start w:val="1"/>
      <w:numFmt w:val="decimal"/>
      <w:pStyle w:val="Titre7"/>
      <w:suff w:val="space"/>
      <w:lvlText w:val="%1.%2.%3.%4.%5.%6.%7."/>
      <w:lvlJc w:val="left"/>
      <w:pPr>
        <w:ind w:left="113" w:hanging="113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22293A93"/>
    <w:multiLevelType w:val="hybridMultilevel"/>
    <w:tmpl w:val="AB3CA9B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3C31B5"/>
    <w:multiLevelType w:val="multilevel"/>
    <w:tmpl w:val="4CDAA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C54243"/>
    <w:multiLevelType w:val="multilevel"/>
    <w:tmpl w:val="69E62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2BB5285"/>
    <w:multiLevelType w:val="hybridMultilevel"/>
    <w:tmpl w:val="09BCB95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932660">
    <w:abstractNumId w:val="0"/>
  </w:num>
  <w:num w:numId="2" w16cid:durableId="1888641606">
    <w:abstractNumId w:val="2"/>
  </w:num>
  <w:num w:numId="3" w16cid:durableId="1825704966">
    <w:abstractNumId w:val="3"/>
  </w:num>
  <w:num w:numId="4" w16cid:durableId="433868378">
    <w:abstractNumId w:val="1"/>
  </w:num>
  <w:num w:numId="5" w16cid:durableId="11023348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31A"/>
    <w:rsid w:val="000075F6"/>
    <w:rsid w:val="00054025"/>
    <w:rsid w:val="00063E2B"/>
    <w:rsid w:val="00071394"/>
    <w:rsid w:val="00091F57"/>
    <w:rsid w:val="00092E91"/>
    <w:rsid w:val="0009336F"/>
    <w:rsid w:val="000A0D4E"/>
    <w:rsid w:val="000E1EEA"/>
    <w:rsid w:val="000E436B"/>
    <w:rsid w:val="000E7F6C"/>
    <w:rsid w:val="000F1D3B"/>
    <w:rsid w:val="00113F25"/>
    <w:rsid w:val="001619E1"/>
    <w:rsid w:val="00183426"/>
    <w:rsid w:val="00185BDC"/>
    <w:rsid w:val="00187314"/>
    <w:rsid w:val="001B51CC"/>
    <w:rsid w:val="001C6702"/>
    <w:rsid w:val="001D103A"/>
    <w:rsid w:val="001D391F"/>
    <w:rsid w:val="0021572B"/>
    <w:rsid w:val="0023211B"/>
    <w:rsid w:val="002354F8"/>
    <w:rsid w:val="00254754"/>
    <w:rsid w:val="002A2B0A"/>
    <w:rsid w:val="002B50D3"/>
    <w:rsid w:val="002C3172"/>
    <w:rsid w:val="002E3917"/>
    <w:rsid w:val="002F6A39"/>
    <w:rsid w:val="00303AA8"/>
    <w:rsid w:val="00324B98"/>
    <w:rsid w:val="0033471C"/>
    <w:rsid w:val="00337F96"/>
    <w:rsid w:val="0034003D"/>
    <w:rsid w:val="00376DE7"/>
    <w:rsid w:val="00381279"/>
    <w:rsid w:val="00396A90"/>
    <w:rsid w:val="003C131A"/>
    <w:rsid w:val="003C2DD8"/>
    <w:rsid w:val="003E2734"/>
    <w:rsid w:val="00403A6C"/>
    <w:rsid w:val="004337FD"/>
    <w:rsid w:val="00456D7D"/>
    <w:rsid w:val="00472424"/>
    <w:rsid w:val="004A175B"/>
    <w:rsid w:val="004B4CEB"/>
    <w:rsid w:val="004C79E6"/>
    <w:rsid w:val="004D6D38"/>
    <w:rsid w:val="005103AC"/>
    <w:rsid w:val="00534212"/>
    <w:rsid w:val="00536669"/>
    <w:rsid w:val="00547F50"/>
    <w:rsid w:val="005A27B7"/>
    <w:rsid w:val="005A5AD3"/>
    <w:rsid w:val="005A68D4"/>
    <w:rsid w:val="005B3D7C"/>
    <w:rsid w:val="005B6CE3"/>
    <w:rsid w:val="005C127A"/>
    <w:rsid w:val="005C3B0C"/>
    <w:rsid w:val="005C435F"/>
    <w:rsid w:val="005D57E9"/>
    <w:rsid w:val="005F73F2"/>
    <w:rsid w:val="00604BE4"/>
    <w:rsid w:val="00606DC7"/>
    <w:rsid w:val="0061793C"/>
    <w:rsid w:val="006250AF"/>
    <w:rsid w:val="00650FDC"/>
    <w:rsid w:val="006A0008"/>
    <w:rsid w:val="006F72C0"/>
    <w:rsid w:val="007262C9"/>
    <w:rsid w:val="00735733"/>
    <w:rsid w:val="00751D85"/>
    <w:rsid w:val="0075233C"/>
    <w:rsid w:val="007567A8"/>
    <w:rsid w:val="00757B1C"/>
    <w:rsid w:val="00760D62"/>
    <w:rsid w:val="007B06D2"/>
    <w:rsid w:val="007C4AFC"/>
    <w:rsid w:val="007D3C96"/>
    <w:rsid w:val="007F69D2"/>
    <w:rsid w:val="00800780"/>
    <w:rsid w:val="008D2601"/>
    <w:rsid w:val="008F5868"/>
    <w:rsid w:val="00925380"/>
    <w:rsid w:val="00934BC1"/>
    <w:rsid w:val="009504D9"/>
    <w:rsid w:val="00962587"/>
    <w:rsid w:val="00985476"/>
    <w:rsid w:val="009859F0"/>
    <w:rsid w:val="009B5EF4"/>
    <w:rsid w:val="009D1CA2"/>
    <w:rsid w:val="009E2A9A"/>
    <w:rsid w:val="009E2F33"/>
    <w:rsid w:val="009E7B83"/>
    <w:rsid w:val="00A30F1D"/>
    <w:rsid w:val="00A346B4"/>
    <w:rsid w:val="00A65193"/>
    <w:rsid w:val="00A81580"/>
    <w:rsid w:val="00A957BA"/>
    <w:rsid w:val="00AC0EDD"/>
    <w:rsid w:val="00AC5F01"/>
    <w:rsid w:val="00AD2C06"/>
    <w:rsid w:val="00AF1612"/>
    <w:rsid w:val="00B10CA4"/>
    <w:rsid w:val="00B21808"/>
    <w:rsid w:val="00B2607F"/>
    <w:rsid w:val="00B338FD"/>
    <w:rsid w:val="00B44CB6"/>
    <w:rsid w:val="00B47BE2"/>
    <w:rsid w:val="00B515B4"/>
    <w:rsid w:val="00B72642"/>
    <w:rsid w:val="00BA3336"/>
    <w:rsid w:val="00BB4B39"/>
    <w:rsid w:val="00BB7C5D"/>
    <w:rsid w:val="00BC0AB3"/>
    <w:rsid w:val="00BC2636"/>
    <w:rsid w:val="00BD7550"/>
    <w:rsid w:val="00C00889"/>
    <w:rsid w:val="00C14324"/>
    <w:rsid w:val="00C30E47"/>
    <w:rsid w:val="00C47C98"/>
    <w:rsid w:val="00C611BD"/>
    <w:rsid w:val="00CA4936"/>
    <w:rsid w:val="00CD443E"/>
    <w:rsid w:val="00CE5CDA"/>
    <w:rsid w:val="00D00386"/>
    <w:rsid w:val="00D02E3E"/>
    <w:rsid w:val="00D44E6B"/>
    <w:rsid w:val="00D57184"/>
    <w:rsid w:val="00D62164"/>
    <w:rsid w:val="00D72E35"/>
    <w:rsid w:val="00DC564C"/>
    <w:rsid w:val="00DF53B1"/>
    <w:rsid w:val="00DF561E"/>
    <w:rsid w:val="00E564FA"/>
    <w:rsid w:val="00E741C4"/>
    <w:rsid w:val="00E87947"/>
    <w:rsid w:val="00EC4C56"/>
    <w:rsid w:val="00ED33E9"/>
    <w:rsid w:val="00F14518"/>
    <w:rsid w:val="00F67E65"/>
    <w:rsid w:val="00F73197"/>
    <w:rsid w:val="00F96F6A"/>
    <w:rsid w:val="00FC5BFD"/>
    <w:rsid w:val="00FD4281"/>
    <w:rsid w:val="00FE3433"/>
    <w:rsid w:val="00FF0591"/>
    <w:rsid w:val="00FF5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D477EC"/>
  <w15:chartTrackingRefBased/>
  <w15:docId w15:val="{6A0F20D6-49CB-42E1-803E-175D7931D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947"/>
  </w:style>
  <w:style w:type="paragraph" w:styleId="Titre1">
    <w:name w:val="heading 1"/>
    <w:basedOn w:val="Normal"/>
    <w:next w:val="Normal"/>
    <w:link w:val="Titre1Car"/>
    <w:uiPriority w:val="9"/>
    <w:qFormat/>
    <w:rsid w:val="006250AF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="Times New Roman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F1612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="Times New Roman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F1612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="Times New Roman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F1612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="Times New Roman"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F1612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="Times New Roman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F1612"/>
    <w:pPr>
      <w:keepNext/>
      <w:keepLines/>
      <w:numPr>
        <w:ilvl w:val="5"/>
        <w:numId w:val="1"/>
      </w:numPr>
      <w:spacing w:before="40" w:after="0"/>
      <w:outlineLvl w:val="5"/>
    </w:pPr>
    <w:rPr>
      <w:rFonts w:ascii="Times New Roman" w:eastAsiaTheme="majorEastAsia" w:hAnsi="Times New Roman" w:cs="Times New Roman"/>
    </w:rPr>
  </w:style>
  <w:style w:type="paragraph" w:styleId="Titre7">
    <w:name w:val="heading 7"/>
    <w:basedOn w:val="Normal"/>
    <w:next w:val="Normal"/>
    <w:link w:val="Titre7Car"/>
    <w:autoRedefine/>
    <w:uiPriority w:val="9"/>
    <w:unhideWhenUsed/>
    <w:qFormat/>
    <w:rsid w:val="008F586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F7319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7319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03A6C"/>
  </w:style>
  <w:style w:type="paragraph" w:styleId="Pieddepage">
    <w:name w:val="footer"/>
    <w:basedOn w:val="Normal"/>
    <w:link w:val="Pieddepag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03A6C"/>
  </w:style>
  <w:style w:type="paragraph" w:styleId="Titre">
    <w:name w:val="Title"/>
    <w:basedOn w:val="Normal"/>
    <w:next w:val="Normal"/>
    <w:link w:val="TitreCar"/>
    <w:autoRedefine/>
    <w:uiPriority w:val="10"/>
    <w:qFormat/>
    <w:rsid w:val="0009336F"/>
    <w:pPr>
      <w:spacing w:after="0" w:line="240" w:lineRule="auto"/>
      <w:contextualSpacing/>
    </w:pPr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character" w:customStyle="1" w:styleId="TitreCar">
    <w:name w:val="Titre Car"/>
    <w:basedOn w:val="Policepardfaut"/>
    <w:link w:val="Titre"/>
    <w:uiPriority w:val="10"/>
    <w:rsid w:val="0009336F"/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table" w:styleId="Grilledutableau">
    <w:name w:val="Table Grid"/>
    <w:basedOn w:val="TableauNormal"/>
    <w:uiPriority w:val="39"/>
    <w:rsid w:val="005C1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5C127A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6250AF"/>
    <w:rPr>
      <w:rFonts w:ascii="Times New Roman" w:eastAsiaTheme="majorEastAsia" w:hAnsi="Times New Roman" w:cs="Times New Roman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F1612"/>
    <w:rPr>
      <w:rFonts w:ascii="Times New Roman" w:eastAsiaTheme="majorEastAsia" w:hAnsi="Times New Roman" w:cs="Times New Roman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F1612"/>
    <w:rPr>
      <w:rFonts w:ascii="Times New Roman" w:eastAsiaTheme="majorEastAsia" w:hAnsi="Times New Roman" w:cs="Times New Roman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AF1612"/>
    <w:rPr>
      <w:rFonts w:ascii="Times New Roman" w:eastAsiaTheme="majorEastAsia" w:hAnsi="Times New Roman" w:cs="Times New Roman"/>
      <w:i/>
      <w:iCs/>
    </w:rPr>
  </w:style>
  <w:style w:type="character" w:customStyle="1" w:styleId="Titre5Car">
    <w:name w:val="Titre 5 Car"/>
    <w:basedOn w:val="Policepardfaut"/>
    <w:link w:val="Titre5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6Car">
    <w:name w:val="Titre 6 Car"/>
    <w:basedOn w:val="Policepardfaut"/>
    <w:link w:val="Titre6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7Car">
    <w:name w:val="Titre 7 Car"/>
    <w:basedOn w:val="Policepardfaut"/>
    <w:link w:val="Titre7"/>
    <w:uiPriority w:val="9"/>
    <w:rsid w:val="008F5868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rsid w:val="00F7319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7319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0F1D3B"/>
    <w:pPr>
      <w:spacing w:before="120" w:after="120"/>
    </w:pPr>
    <w:rPr>
      <w:rFonts w:cstheme="minorHAnsi"/>
      <w:b/>
      <w:bCs/>
      <w:caps/>
      <w:sz w:val="20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F1D3B"/>
    <w:pPr>
      <w:spacing w:after="0"/>
      <w:ind w:left="220"/>
    </w:pPr>
    <w:rPr>
      <w:rFonts w:cstheme="minorHAnsi"/>
      <w:smallCaps/>
      <w:sz w:val="20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0F1D3B"/>
    <w:pPr>
      <w:spacing w:after="0"/>
      <w:ind w:left="440"/>
    </w:pPr>
    <w:rPr>
      <w:rFonts w:cstheme="minorHAnsi"/>
      <w:i/>
      <w:iCs/>
      <w:sz w:val="20"/>
      <w:szCs w:val="24"/>
    </w:rPr>
  </w:style>
  <w:style w:type="paragraph" w:styleId="TM4">
    <w:name w:val="toc 4"/>
    <w:basedOn w:val="Normal"/>
    <w:next w:val="Normal"/>
    <w:autoRedefine/>
    <w:uiPriority w:val="39"/>
    <w:unhideWhenUsed/>
    <w:rsid w:val="000F1D3B"/>
    <w:pPr>
      <w:spacing w:after="0"/>
      <w:ind w:left="660"/>
    </w:pPr>
    <w:rPr>
      <w:rFonts w:cstheme="minorHAnsi"/>
      <w:sz w:val="18"/>
      <w:szCs w:val="21"/>
    </w:rPr>
  </w:style>
  <w:style w:type="paragraph" w:styleId="TM5">
    <w:name w:val="toc 5"/>
    <w:basedOn w:val="Normal"/>
    <w:next w:val="Normal"/>
    <w:autoRedefine/>
    <w:uiPriority w:val="39"/>
    <w:unhideWhenUsed/>
    <w:rsid w:val="000F1D3B"/>
    <w:pPr>
      <w:spacing w:after="0"/>
      <w:ind w:left="880"/>
    </w:pPr>
    <w:rPr>
      <w:rFonts w:cstheme="minorHAnsi"/>
      <w:sz w:val="18"/>
      <w:szCs w:val="21"/>
    </w:rPr>
  </w:style>
  <w:style w:type="paragraph" w:styleId="TM6">
    <w:name w:val="toc 6"/>
    <w:basedOn w:val="Normal"/>
    <w:next w:val="Normal"/>
    <w:autoRedefine/>
    <w:uiPriority w:val="39"/>
    <w:unhideWhenUsed/>
    <w:rsid w:val="000F1D3B"/>
    <w:pPr>
      <w:spacing w:after="0"/>
      <w:ind w:left="1100"/>
    </w:pPr>
    <w:rPr>
      <w:rFonts w:cstheme="minorHAnsi"/>
      <w:sz w:val="18"/>
      <w:szCs w:val="21"/>
    </w:rPr>
  </w:style>
  <w:style w:type="paragraph" w:styleId="TM7">
    <w:name w:val="toc 7"/>
    <w:basedOn w:val="Normal"/>
    <w:next w:val="Normal"/>
    <w:autoRedefine/>
    <w:uiPriority w:val="39"/>
    <w:unhideWhenUsed/>
    <w:rsid w:val="000F1D3B"/>
    <w:pPr>
      <w:spacing w:after="0"/>
      <w:ind w:left="1320"/>
    </w:pPr>
    <w:rPr>
      <w:rFonts w:cstheme="minorHAnsi"/>
      <w:sz w:val="18"/>
      <w:szCs w:val="21"/>
    </w:rPr>
  </w:style>
  <w:style w:type="paragraph" w:styleId="TM8">
    <w:name w:val="toc 8"/>
    <w:basedOn w:val="Normal"/>
    <w:next w:val="Normal"/>
    <w:autoRedefine/>
    <w:uiPriority w:val="39"/>
    <w:unhideWhenUsed/>
    <w:rsid w:val="000F1D3B"/>
    <w:pPr>
      <w:spacing w:after="0"/>
      <w:ind w:left="1540"/>
    </w:pPr>
    <w:rPr>
      <w:rFonts w:cstheme="minorHAnsi"/>
      <w:sz w:val="18"/>
      <w:szCs w:val="21"/>
    </w:rPr>
  </w:style>
  <w:style w:type="paragraph" w:styleId="TM9">
    <w:name w:val="toc 9"/>
    <w:basedOn w:val="Normal"/>
    <w:next w:val="Normal"/>
    <w:autoRedefine/>
    <w:uiPriority w:val="39"/>
    <w:unhideWhenUsed/>
    <w:rsid w:val="000F1D3B"/>
    <w:pPr>
      <w:spacing w:after="0"/>
      <w:ind w:left="1760"/>
    </w:pPr>
    <w:rPr>
      <w:rFonts w:cstheme="minorHAnsi"/>
      <w:sz w:val="18"/>
      <w:szCs w:val="21"/>
    </w:rPr>
  </w:style>
  <w:style w:type="character" w:styleId="Lienhypertexte">
    <w:name w:val="Hyperlink"/>
    <w:basedOn w:val="Policepardfaut"/>
    <w:uiPriority w:val="99"/>
    <w:unhideWhenUsed/>
    <w:rsid w:val="000F1D3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E2F3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D00386"/>
    <w:rPr>
      <w:color w:val="954F72" w:themeColor="followedHyperlink"/>
      <w:u w:val="single"/>
    </w:rPr>
  </w:style>
  <w:style w:type="character" w:styleId="CodeHTML">
    <w:name w:val="HTML Code"/>
    <w:basedOn w:val="Policepardfaut"/>
    <w:uiPriority w:val="99"/>
    <w:semiHidden/>
    <w:unhideWhenUsed/>
    <w:rsid w:val="009504D9"/>
    <w:rPr>
      <w:rFonts w:ascii="Courier New" w:eastAsia="Times New Roman" w:hAnsi="Courier New" w:cs="Courier New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504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504D9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5A27B7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5A27B7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5A27B7"/>
    <w:rPr>
      <w:vertAlign w:val="superscript"/>
    </w:rPr>
  </w:style>
  <w:style w:type="paragraph" w:styleId="Lgende">
    <w:name w:val="caption"/>
    <w:basedOn w:val="Normal"/>
    <w:next w:val="Normal"/>
    <w:uiPriority w:val="35"/>
    <w:unhideWhenUsed/>
    <w:qFormat/>
    <w:rsid w:val="004D6D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B47B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4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9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58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18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87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1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oracle.com/javase/7/docs/api/java/text/SimpleDateFormat.html" TargetMode="External"/><Relationship Id="rId21" Type="http://schemas.openxmlformats.org/officeDocument/2006/relationships/hyperlink" Target="https://docs.oracle.com/javase/7/docs/api/java/text/SimpleDateFormat.html" TargetMode="External"/><Relationship Id="rId42" Type="http://schemas.openxmlformats.org/officeDocument/2006/relationships/hyperlink" Target="https://docs.oracle.com/javase/8/docs/api/java/time/format/DateTimeFormatter.html" TargetMode="External"/><Relationship Id="rId47" Type="http://schemas.openxmlformats.org/officeDocument/2006/relationships/hyperlink" Target="https://docs.oracle.com/javase/8/docs/api/java/time/format/DateTimeFormatter.html" TargetMode="External"/><Relationship Id="rId63" Type="http://schemas.openxmlformats.org/officeDocument/2006/relationships/image" Target="media/image6.png"/><Relationship Id="rId68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docs.oracle.com/javase/7/docs/api/java/text/SimpleDateFormat.html" TargetMode="External"/><Relationship Id="rId29" Type="http://schemas.openxmlformats.org/officeDocument/2006/relationships/hyperlink" Target="https://docs.oracle.com/javase/7/docs/api/java/text/SimpleDateFormat.html" TargetMode="External"/><Relationship Id="rId11" Type="http://schemas.openxmlformats.org/officeDocument/2006/relationships/hyperlink" Target="https://docs.oracle.com/javase/8/docs/api/java/lang/Object.html" TargetMode="External"/><Relationship Id="rId24" Type="http://schemas.openxmlformats.org/officeDocument/2006/relationships/hyperlink" Target="https://docs.oracle.com/javase/7/docs/api/java/text/SimpleDateFormat.html" TargetMode="External"/><Relationship Id="rId32" Type="http://schemas.openxmlformats.org/officeDocument/2006/relationships/hyperlink" Target="https://docs.oracle.com/javase/7/docs/api/java/text/SimpleDateFormat.html" TargetMode="External"/><Relationship Id="rId37" Type="http://schemas.openxmlformats.org/officeDocument/2006/relationships/hyperlink" Target="https://docs.oracle.com/javase/8/docs/api/java/time/format/DateTimeFormatter.html" TargetMode="External"/><Relationship Id="rId40" Type="http://schemas.openxmlformats.org/officeDocument/2006/relationships/hyperlink" Target="https://docs.oracle.com/javase/8/docs/api/java/time/format/DateTimeFormatter.html" TargetMode="External"/><Relationship Id="rId45" Type="http://schemas.openxmlformats.org/officeDocument/2006/relationships/hyperlink" Target="https://docs.oracle.com/javase/8/docs/api/java/time/format/DateTimeFormatter.html" TargetMode="External"/><Relationship Id="rId53" Type="http://schemas.openxmlformats.org/officeDocument/2006/relationships/hyperlink" Target="https://docs.oracle.com/javase/8/docs/api/java/time/format/DateTimeFormatter.html" TargetMode="External"/><Relationship Id="rId58" Type="http://schemas.openxmlformats.org/officeDocument/2006/relationships/image" Target="media/image3.png"/><Relationship Id="rId66" Type="http://schemas.openxmlformats.org/officeDocument/2006/relationships/image" Target="media/image9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hyperlink" Target="http://remy-manu.no-ip.biz/Java/Tutoriels/IHM/dialogue.html" TargetMode="External"/><Relationship Id="rId19" Type="http://schemas.openxmlformats.org/officeDocument/2006/relationships/hyperlink" Target="https://docs.oracle.com/javase/7/docs/api/java/text/SimpleDateFormat.html" TargetMode="External"/><Relationship Id="rId14" Type="http://schemas.openxmlformats.org/officeDocument/2006/relationships/hyperlink" Target="https://docs.oracle.com/javase/7/docs/api/java/text/SimpleDateFormat.html" TargetMode="External"/><Relationship Id="rId22" Type="http://schemas.openxmlformats.org/officeDocument/2006/relationships/hyperlink" Target="https://docs.oracle.com/javase/7/docs/api/java/text/SimpleDateFormat.html" TargetMode="External"/><Relationship Id="rId27" Type="http://schemas.openxmlformats.org/officeDocument/2006/relationships/hyperlink" Target="https://docs.oracle.com/javase/7/docs/api/java/text/SimpleDateFormat.html" TargetMode="External"/><Relationship Id="rId30" Type="http://schemas.openxmlformats.org/officeDocument/2006/relationships/hyperlink" Target="https://docs.oracle.com/javase/7/docs/api/java/text/SimpleDateFormat.html" TargetMode="External"/><Relationship Id="rId35" Type="http://schemas.openxmlformats.org/officeDocument/2006/relationships/hyperlink" Target="https://docs.oracle.com/javase/7/docs/api/java/text/SimpleDateFormat.html" TargetMode="External"/><Relationship Id="rId43" Type="http://schemas.openxmlformats.org/officeDocument/2006/relationships/hyperlink" Target="https://docs.oracle.com/javase/8/docs/api/java/time/format/DateTimeFormatter.html" TargetMode="External"/><Relationship Id="rId48" Type="http://schemas.openxmlformats.org/officeDocument/2006/relationships/hyperlink" Target="https://docs.oracle.com/javase/8/docs/api/java/time/format/DateTimeFormatter.html" TargetMode="External"/><Relationship Id="rId56" Type="http://schemas.openxmlformats.org/officeDocument/2006/relationships/hyperlink" Target="https://docs.oracle.com/javase/8/docs/api/java/time/format/DateTimeFormatter.html" TargetMode="External"/><Relationship Id="rId64" Type="http://schemas.openxmlformats.org/officeDocument/2006/relationships/image" Target="media/image7.png"/><Relationship Id="rId69" Type="http://schemas.openxmlformats.org/officeDocument/2006/relationships/hyperlink" Target="https://www.delftstack.com/fr/howto/java/how-to-get-the-current-date-time-in-java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docs.oracle.com/javase/8/docs/api/java/time/format/DateTimeFormatter.html" TargetMode="External"/><Relationship Id="rId72" Type="http://schemas.openxmlformats.org/officeDocument/2006/relationships/hyperlink" Target="https://koor.fr/Java/API/java/lang/System/currentTimeMillis.wp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oracle.com/javase/8/docs/api/java/io/Serializable.html" TargetMode="External"/><Relationship Id="rId17" Type="http://schemas.openxmlformats.org/officeDocument/2006/relationships/hyperlink" Target="https://docs.oracle.com/javase/7/docs/api/java/text/SimpleDateFormat.html" TargetMode="External"/><Relationship Id="rId25" Type="http://schemas.openxmlformats.org/officeDocument/2006/relationships/hyperlink" Target="https://docs.oracle.com/javase/7/docs/api/java/text/SimpleDateFormat.html" TargetMode="External"/><Relationship Id="rId33" Type="http://schemas.openxmlformats.org/officeDocument/2006/relationships/hyperlink" Target="https://docs.oracle.com/javase/7/docs/api/java/text/SimpleDateFormat.html" TargetMode="External"/><Relationship Id="rId38" Type="http://schemas.openxmlformats.org/officeDocument/2006/relationships/hyperlink" Target="https://docs.oracle.com/javase/8/docs/api/java/time/format/DateTimeFormatter.html" TargetMode="External"/><Relationship Id="rId46" Type="http://schemas.openxmlformats.org/officeDocument/2006/relationships/hyperlink" Target="https://docs.oracle.com/javase/8/docs/api/java/time/format/DateTimeFormatter.html" TargetMode="External"/><Relationship Id="rId59" Type="http://schemas.openxmlformats.org/officeDocument/2006/relationships/hyperlink" Target="file:///C:\Users\Djamel\Workspace\jSwing\JOptionPane\JOptionPane\WorkItems" TargetMode="External"/><Relationship Id="rId67" Type="http://schemas.openxmlformats.org/officeDocument/2006/relationships/image" Target="media/image10.png"/><Relationship Id="rId20" Type="http://schemas.openxmlformats.org/officeDocument/2006/relationships/hyperlink" Target="https://docs.oracle.com/javase/7/docs/api/java/text/SimpleDateFormat.html" TargetMode="External"/><Relationship Id="rId41" Type="http://schemas.openxmlformats.org/officeDocument/2006/relationships/hyperlink" Target="https://docs.oracle.com/javase/8/docs/api/java/time/format/DateTimeFormatter.html" TargetMode="External"/><Relationship Id="rId54" Type="http://schemas.openxmlformats.org/officeDocument/2006/relationships/hyperlink" Target="https://docs.oracle.com/javase/8/docs/api/java/time/format/DateTimeFormatter.html" TargetMode="External"/><Relationship Id="rId62" Type="http://schemas.openxmlformats.org/officeDocument/2006/relationships/image" Target="media/image5.png"/><Relationship Id="rId70" Type="http://schemas.openxmlformats.org/officeDocument/2006/relationships/hyperlink" Target="https://docs.oracle.com/javase/8/docs/api/java/time/format/DateTimeFormatter.html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cs.oracle.com/javase/7/docs/api/java/text/SimpleDateFormat.html" TargetMode="External"/><Relationship Id="rId23" Type="http://schemas.openxmlformats.org/officeDocument/2006/relationships/hyperlink" Target="https://docs.oracle.com/javase/7/docs/api/java/text/SimpleDateFormat.html" TargetMode="External"/><Relationship Id="rId28" Type="http://schemas.openxmlformats.org/officeDocument/2006/relationships/hyperlink" Target="https://docs.oracle.com/javase/7/docs/api/java/text/SimpleDateFormat.html" TargetMode="External"/><Relationship Id="rId36" Type="http://schemas.openxmlformats.org/officeDocument/2006/relationships/hyperlink" Target="https://docs.oracle.com/javase/7/docs/api/java/text/SimpleDateFormat.html" TargetMode="External"/><Relationship Id="rId49" Type="http://schemas.openxmlformats.org/officeDocument/2006/relationships/hyperlink" Target="https://docs.oracle.com/javase/8/docs/api/java/time/format/DateTimeFormatter.html" TargetMode="External"/><Relationship Id="rId57" Type="http://schemas.openxmlformats.org/officeDocument/2006/relationships/hyperlink" Target="https://www.delftstack.com/fr/howto/java/how-to-get-the-current-date-time-in-java/" TargetMode="External"/><Relationship Id="rId10" Type="http://schemas.openxmlformats.org/officeDocument/2006/relationships/hyperlink" Target="https://en.wikipedia.org/wiki/List_of_UTC_offsets" TargetMode="External"/><Relationship Id="rId31" Type="http://schemas.openxmlformats.org/officeDocument/2006/relationships/hyperlink" Target="https://docs.oracle.com/javase/7/docs/api/java/text/SimpleDateFormat.html" TargetMode="External"/><Relationship Id="rId44" Type="http://schemas.openxmlformats.org/officeDocument/2006/relationships/hyperlink" Target="https://docs.oracle.com/javase/8/docs/api/java/time/format/DateTimeFormatter.html" TargetMode="External"/><Relationship Id="rId52" Type="http://schemas.openxmlformats.org/officeDocument/2006/relationships/hyperlink" Target="https://docs.oracle.com/javase/8/docs/api/java/time/format/DateTimeFormatter.html" TargetMode="External"/><Relationship Id="rId60" Type="http://schemas.openxmlformats.org/officeDocument/2006/relationships/image" Target="media/image4.png"/><Relationship Id="rId65" Type="http://schemas.openxmlformats.org/officeDocument/2006/relationships/image" Target="media/image8.png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Time_zone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docs.oracle.com/javase/7/docs/api/java/text/SimpleDateFormat.html" TargetMode="External"/><Relationship Id="rId39" Type="http://schemas.openxmlformats.org/officeDocument/2006/relationships/hyperlink" Target="https://docs.oracle.com/javase/8/docs/api/java/time/format/DateTimeFormatter.html" TargetMode="External"/><Relationship Id="rId34" Type="http://schemas.openxmlformats.org/officeDocument/2006/relationships/hyperlink" Target="https://docs.oracle.com/javase/7/docs/api/java/text/SimpleDateFormat.html" TargetMode="External"/><Relationship Id="rId50" Type="http://schemas.openxmlformats.org/officeDocument/2006/relationships/hyperlink" Target="https://docs.oracle.com/javase/8/docs/api/java/time/format/DateTimeFormatter.html" TargetMode="External"/><Relationship Id="rId55" Type="http://schemas.openxmlformats.org/officeDocument/2006/relationships/hyperlink" Target="https://docs.oracle.com/javase/8/docs/api/java/time/format/DateTimeFormatter.html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www.delftstack.com/fr/howto/java/java-get-current-timestamp/" TargetMode="Externa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docs.oracle.com/javase/8/docs/api/java/time/ZoneId.html" TargetMode="External"/><Relationship Id="rId2" Type="http://schemas.openxmlformats.org/officeDocument/2006/relationships/hyperlink" Target="https://fr.wikipedia.org/wiki/Fuseau_horaire" TargetMode="External"/><Relationship Id="rId1" Type="http://schemas.openxmlformats.org/officeDocument/2006/relationships/hyperlink" Target="https://en.wikipedia.org/wiki/Time_zone" TargetMode="External"/><Relationship Id="rId4" Type="http://schemas.openxmlformats.org/officeDocument/2006/relationships/hyperlink" Target="https://devstory.net/13715/java-zoneid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jamel\Documents\Mod&#232;les%20Office%20personnalis&#233;s\ModTwo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F999A-371E-47EE-A806-B7A897CAA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ModTwo.dotx</Template>
  <TotalTime>219</TotalTime>
  <Pages>14</Pages>
  <Words>2497</Words>
  <Characters>13739</Characters>
  <Application>Microsoft Office Word</Application>
  <DocSecurity>0</DocSecurity>
  <Lines>114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Java Dates SFD</vt:lpstr>
    </vt:vector>
  </TitlesOfParts>
  <Company/>
  <LinksUpToDate>false</LinksUpToDate>
  <CharactersWithSpaces>16204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Dates SFD</dc:title>
  <dc:subject>Java Dates SFD</dc:subject>
  <dc:creator>Djamel CHABANE</dc:creator>
  <cp:keywords/>
  <dc:description>Java Dates SFD</dc:description>
  <cp:lastModifiedBy>Djamel CHABANE</cp:lastModifiedBy>
  <cp:revision>70</cp:revision>
  <dcterms:created xsi:type="dcterms:W3CDTF">2022-06-27T20:49:00Z</dcterms:created>
  <dcterms:modified xsi:type="dcterms:W3CDTF">2022-06-29T19:30:00Z</dcterms:modified>
</cp:coreProperties>
</file>