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81B50" w14:textId="43375886" w:rsidR="003C131A" w:rsidRDefault="003C131A" w:rsidP="003C131A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</w:pP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Java</w:t>
      </w:r>
      <w: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</w:t>
      </w: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Dates</w:t>
      </w:r>
      <w:r w:rsidR="00AC0EDD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SFD</w:t>
      </w:r>
    </w:p>
    <w:p w14:paraId="1833446A" w14:textId="77777777" w:rsidR="00AC0EDD" w:rsidRPr="003C131A" w:rsidRDefault="00AC0EDD" w:rsidP="003C131A"/>
    <w:p w14:paraId="7FFECD9A" w14:textId="5FBA7516" w:rsidR="000E1EEA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7338274" w:history="1">
        <w:r w:rsidR="000E1EEA" w:rsidRPr="00F725FC">
          <w:rPr>
            <w:rStyle w:val="Lienhypertexte"/>
            <w:noProof/>
          </w:rPr>
          <w:t>1. Fuseau horaire (Time zone) et Temps universel coordonné UTC</w:t>
        </w:r>
        <w:r w:rsidR="000E1EEA">
          <w:rPr>
            <w:noProof/>
            <w:webHidden/>
          </w:rPr>
          <w:tab/>
        </w:r>
        <w:r w:rsidR="000E1EEA">
          <w:rPr>
            <w:noProof/>
            <w:webHidden/>
          </w:rPr>
          <w:fldChar w:fldCharType="begin"/>
        </w:r>
        <w:r w:rsidR="000E1EEA">
          <w:rPr>
            <w:noProof/>
            <w:webHidden/>
          </w:rPr>
          <w:instrText xml:space="preserve"> PAGEREF _Toc107338274 \h </w:instrText>
        </w:r>
        <w:r w:rsidR="000E1EEA">
          <w:rPr>
            <w:noProof/>
            <w:webHidden/>
          </w:rPr>
        </w:r>
        <w:r w:rsidR="000E1EEA">
          <w:rPr>
            <w:noProof/>
            <w:webHidden/>
          </w:rPr>
          <w:fldChar w:fldCharType="separate"/>
        </w:r>
        <w:r w:rsidR="000E1EEA">
          <w:rPr>
            <w:noProof/>
            <w:webHidden/>
          </w:rPr>
          <w:t>2</w:t>
        </w:r>
        <w:r w:rsidR="000E1EEA">
          <w:rPr>
            <w:noProof/>
            <w:webHidden/>
          </w:rPr>
          <w:fldChar w:fldCharType="end"/>
        </w:r>
      </w:hyperlink>
    </w:p>
    <w:p w14:paraId="6D229024" w14:textId="55FA2EB4" w:rsidR="000E1EEA" w:rsidRDefault="000E1EEA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338275" w:history="1">
        <w:r w:rsidRPr="00F725FC">
          <w:rPr>
            <w:rStyle w:val="Lienhypertexte"/>
            <w:noProof/>
          </w:rPr>
          <w:t>1.1. Carte des fuseaux horaires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00B760" w14:textId="3488CFC6" w:rsidR="000E1EEA" w:rsidRDefault="000E1EEA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338276" w:history="1">
        <w:r w:rsidRPr="00F725FC">
          <w:rPr>
            <w:rStyle w:val="Lienhypertexte"/>
            <w:noProof/>
          </w:rPr>
          <w:t>1.2. Décalage du fuseau horaire par rapport à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087D948" w14:textId="64956A44" w:rsidR="000E1EEA" w:rsidRDefault="000E1EEA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338277" w:history="1">
        <w:r w:rsidRPr="00F725FC">
          <w:rPr>
            <w:rStyle w:val="Lienhypertexte"/>
            <w:noProof/>
          </w:rPr>
          <w:t>1.2.1. Pour une liste des décalages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A77F38" w14:textId="34153AFA" w:rsidR="000E1EEA" w:rsidRDefault="000E1EEA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338278" w:history="1">
        <w:r w:rsidRPr="00F725FC">
          <w:rPr>
            <w:rStyle w:val="Lienhypertexte"/>
            <w:noProof/>
          </w:rPr>
          <w:t xml:space="preserve">1.2.2. Pour une liste </w:t>
        </w:r>
        <w:r w:rsidRPr="00F725FC">
          <w:rPr>
            <w:rStyle w:val="Lienhypertexte"/>
            <w:b/>
            <w:bCs/>
            <w:noProof/>
          </w:rPr>
          <w:t>exhaustive</w:t>
        </w:r>
        <w:r w:rsidRPr="00F725FC">
          <w:rPr>
            <w:rStyle w:val="Lienhypertexte"/>
            <w:noProof/>
          </w:rPr>
          <w:t xml:space="preserve"> des décalages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C83593" w14:textId="6E783BA0" w:rsidR="000E1EEA" w:rsidRDefault="000E1EEA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338279" w:history="1">
        <w:r w:rsidRPr="00F725FC">
          <w:rPr>
            <w:rStyle w:val="Lienhypertexte"/>
            <w:noProof/>
          </w:rPr>
          <w:t>2. Format des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BC2504" w14:textId="6EF3D22B" w:rsidR="000E1EEA" w:rsidRDefault="000E1EEA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338280" w:history="1">
        <w:r w:rsidRPr="00F725FC">
          <w:rPr>
            <w:rStyle w:val="Lienhypertexte"/>
            <w:noProof/>
          </w:rPr>
          <w:t>2.1. Class SimpleDateFormat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DE4D16A" w14:textId="11FAD586" w:rsidR="000E1EEA" w:rsidRDefault="000E1EEA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338281" w:history="1">
        <w:r w:rsidRPr="00F725FC">
          <w:rPr>
            <w:rStyle w:val="Lienhypertexte"/>
            <w:noProof/>
          </w:rPr>
          <w:t>2.1.1. Date and Time Patterns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E428383" w14:textId="164A6AC9" w:rsidR="000E1EEA" w:rsidRDefault="000E1EEA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338282" w:history="1">
        <w:r w:rsidRPr="00F725FC">
          <w:rPr>
            <w:rStyle w:val="Lienhypertexte"/>
            <w:noProof/>
          </w:rPr>
          <w:t>2.1.2. Exemples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BBEE4F" w14:textId="539C1FD0" w:rsidR="000E1EEA" w:rsidRDefault="000E1EEA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338283" w:history="1">
        <w:r w:rsidRPr="00F725FC">
          <w:rPr>
            <w:rStyle w:val="Lienhypertexte"/>
            <w:noProof/>
          </w:rPr>
          <w:t>2.2. Class DateTimeFormatter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B255F7" w14:textId="59454E32" w:rsidR="000E1EEA" w:rsidRDefault="000E1EEA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338284" w:history="1">
        <w:r w:rsidRPr="00F725FC">
          <w:rPr>
            <w:rStyle w:val="Lienhypertexte"/>
            <w:noProof/>
          </w:rPr>
          <w:t>2.2.1. Predefined Formatters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98DBF1" w14:textId="3F334F62" w:rsidR="000E1EEA" w:rsidRDefault="000E1EEA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338285" w:history="1">
        <w:r w:rsidRPr="00F725FC">
          <w:rPr>
            <w:rStyle w:val="Lienhypertexte"/>
            <w:noProof/>
            <w:lang w:val="en-US"/>
          </w:rPr>
          <w:t>2.2.2. Patterns for Formatting and Parsing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3A8604" w14:textId="72C69B1F" w:rsidR="000E1EEA" w:rsidRDefault="000E1EEA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338286" w:history="1">
        <w:r w:rsidRPr="00F725FC">
          <w:rPr>
            <w:rStyle w:val="Lienhypertexte"/>
            <w:noProof/>
          </w:rPr>
          <w:t>3. Liste déroulante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341CA6" w14:textId="6AA22166" w:rsidR="000E1EEA" w:rsidRDefault="000E1EEA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338287" w:history="1">
        <w:r w:rsidRPr="00F725FC">
          <w:rPr>
            <w:rStyle w:val="Lienhypertexte"/>
            <w:noProof/>
          </w:rPr>
          <w:t>3.1. Format des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3BD3EF" w14:textId="742DA205" w:rsidR="000E1EEA" w:rsidRDefault="000E1EEA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338288" w:history="1">
        <w:r w:rsidRPr="00F725FC">
          <w:rPr>
            <w:rStyle w:val="Lienhypertexte"/>
            <w:noProof/>
          </w:rPr>
          <w:t>4. JTabbedPane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3E6A8A" w14:textId="5060CDE8" w:rsidR="000E1EEA" w:rsidRDefault="000E1EEA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338289" w:history="1">
        <w:r w:rsidRPr="00F725FC">
          <w:rPr>
            <w:rStyle w:val="Lienhypertexte"/>
            <w:noProof/>
          </w:rPr>
          <w:t>5.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_Toc107338289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0F622CE" w14:textId="4C8A0D7E" w:rsidR="00403A6C" w:rsidRDefault="00B338FD" w:rsidP="00403A6C">
      <w:r>
        <w:fldChar w:fldCharType="end"/>
      </w:r>
    </w:p>
    <w:p w14:paraId="482AE73F" w14:textId="7664C888" w:rsidR="00DC564C" w:rsidRDefault="009D1CA2" w:rsidP="00DC564C">
      <w:pPr>
        <w:pStyle w:val="Titre1"/>
      </w:pPr>
      <w:bookmarkStart w:id="0" w:name="_Toc107338274"/>
      <w:r>
        <w:lastRenderedPageBreak/>
        <w:t>Fuseau horaire</w:t>
      </w:r>
      <w:r w:rsidR="00DC564C">
        <w:t xml:space="preserve"> (</w:t>
      </w:r>
      <w:r w:rsidR="00DC564C">
        <w:t>Time zone</w:t>
      </w:r>
      <w:r w:rsidR="00DC564C">
        <w:t>)</w:t>
      </w:r>
      <w:r w:rsidR="004D6D38">
        <w:t xml:space="preserve"> et </w:t>
      </w:r>
      <w:r w:rsidR="004D6D38" w:rsidRPr="00604BE4">
        <w:t>Temps universel coordonné</w:t>
      </w:r>
      <w:r w:rsidR="004D6D38">
        <w:t> </w:t>
      </w:r>
      <w:r w:rsidR="004D6D38">
        <w:t>UTC</w:t>
      </w:r>
      <w:bookmarkEnd w:id="0"/>
    </w:p>
    <w:p w14:paraId="3B1753D7" w14:textId="07261343" w:rsidR="00DC564C" w:rsidRDefault="005A27B7" w:rsidP="005A27B7">
      <w:pPr>
        <w:pStyle w:val="Titre2"/>
      </w:pPr>
      <w:bookmarkStart w:id="1" w:name="_Toc107338275"/>
      <w:r w:rsidRPr="005A27B7">
        <w:t>Carte des fuseaux horaires</w:t>
      </w:r>
      <w:bookmarkEnd w:id="1"/>
    </w:p>
    <w:p w14:paraId="27E3D546" w14:textId="77777777" w:rsidR="004D6D38" w:rsidRDefault="009B5EF4" w:rsidP="004D6D38">
      <w:pPr>
        <w:keepNext/>
      </w:pPr>
      <w:r>
        <w:rPr>
          <w:noProof/>
        </w:rPr>
        <w:drawing>
          <wp:inline distT="0" distB="0" distL="0" distR="0" wp14:anchorId="0C8343EF" wp14:editId="62CBE350">
            <wp:extent cx="5760720" cy="3109061"/>
            <wp:effectExtent l="0" t="0" r="0" b="0"/>
            <wp:docPr id="11" name="Image 11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r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9C51" w14:textId="24AEAAB1" w:rsidR="004D6D38" w:rsidRDefault="004D6D38" w:rsidP="004D6D38">
      <w:pPr>
        <w:pStyle w:val="Lgende"/>
      </w:pPr>
      <w:r>
        <w:t xml:space="preserve">Carte </w:t>
      </w:r>
      <w:fldSimple w:instr=" SEQ Carte \* ARABIC ">
        <w:r>
          <w:rPr>
            <w:noProof/>
          </w:rPr>
          <w:t>1</w:t>
        </w:r>
      </w:fldSimple>
      <w:r>
        <w:t xml:space="preserve"> Fuseaux horaires = </w:t>
      </w:r>
      <w:r w:rsidRPr="004F1824">
        <w:t>L’heure dans le monde par rapport à UTC.</w:t>
      </w:r>
    </w:p>
    <w:p w14:paraId="2A4DC8A6" w14:textId="61CDAFBB" w:rsidR="009B5EF4" w:rsidRDefault="005A27B7" w:rsidP="00DC564C">
      <w:r>
        <w:rPr>
          <w:rStyle w:val="Appelnotedebasdep"/>
        </w:rPr>
        <w:footnoteReference w:id="1"/>
      </w:r>
    </w:p>
    <w:p w14:paraId="2ADB7E63" w14:textId="77777777" w:rsidR="004D6D38" w:rsidRPr="00DC564C" w:rsidRDefault="004D6D38" w:rsidP="00DC564C"/>
    <w:p w14:paraId="6AAF5499" w14:textId="5A1B533F" w:rsidR="009D1CA2" w:rsidRDefault="001D391F" w:rsidP="001D391F">
      <w:pPr>
        <w:pStyle w:val="Titre2"/>
      </w:pPr>
      <w:bookmarkStart w:id="2" w:name="_Toc107338276"/>
      <w:r w:rsidRPr="001D391F">
        <w:t>D</w:t>
      </w:r>
      <w:r w:rsidRPr="001D391F">
        <w:t>écalage du fuseau</w:t>
      </w:r>
      <w:r>
        <w:t xml:space="preserve"> horaire</w:t>
      </w:r>
      <w:r w:rsidRPr="001D391F">
        <w:t xml:space="preserve"> par rapport à UTC</w:t>
      </w:r>
      <w:bookmarkEnd w:id="2"/>
    </w:p>
    <w:p w14:paraId="51F3D660" w14:textId="7D430332" w:rsidR="005F73F2" w:rsidRDefault="005F73F2" w:rsidP="001D391F">
      <w:r w:rsidRPr="005F73F2">
        <w:t xml:space="preserve">De façon simple, un fuseau horaire peut être écrit sous la </w:t>
      </w:r>
      <w:r w:rsidRPr="005F73F2">
        <w:rPr>
          <w:b/>
          <w:bCs/>
        </w:rPr>
        <w:t>forme UTC+X ou UTC-Y, où « X » et « Y »</w:t>
      </w:r>
      <w:r w:rsidRPr="005F73F2">
        <w:t xml:space="preserve"> </w:t>
      </w:r>
      <w:r w:rsidRPr="005F73F2">
        <w:rPr>
          <w:b/>
          <w:bCs/>
        </w:rPr>
        <w:t>représentent le décalage du fuseau par rapport à UTC</w:t>
      </w:r>
      <w:r>
        <w:rPr>
          <w:rStyle w:val="Appelnotedebasdep"/>
          <w:b/>
          <w:bCs/>
        </w:rPr>
        <w:footnoteReference w:id="2"/>
      </w:r>
      <w:r w:rsidRPr="005F73F2">
        <w:rPr>
          <w:b/>
          <w:bCs/>
        </w:rPr>
        <w:t>.</w:t>
      </w:r>
      <w:r w:rsidRPr="005F73F2">
        <w:t xml:space="preserve"> </w:t>
      </w:r>
    </w:p>
    <w:p w14:paraId="65558EF2" w14:textId="63050092" w:rsidR="001D391F" w:rsidRPr="001D391F" w:rsidRDefault="005F73F2" w:rsidP="001D391F">
      <w:r w:rsidRPr="005F73F2">
        <w:t>Les exemples suivants donnent des exemples de variation de l'heure locale suivant plusieurs fuseaux horaires lorsqu'il est 12:00 UTC et en hiver :</w:t>
      </w:r>
    </w:p>
    <w:p w14:paraId="1B793FA0" w14:textId="77777777" w:rsidR="005F73F2" w:rsidRDefault="005F73F2" w:rsidP="005F73F2">
      <w:r>
        <w:t xml:space="preserve">    Los Angeles, États-Unis (UTC-8) : 04:00</w:t>
      </w:r>
    </w:p>
    <w:p w14:paraId="158A91E1" w14:textId="77777777" w:rsidR="005F73F2" w:rsidRDefault="005F73F2" w:rsidP="005F73F2">
      <w:r>
        <w:t xml:space="preserve">    Chicago, États-Unis (UTC-6) : 06:00</w:t>
      </w:r>
    </w:p>
    <w:p w14:paraId="000B136C" w14:textId="77777777" w:rsidR="005F73F2" w:rsidRDefault="005F73F2" w:rsidP="005F73F2">
      <w:r>
        <w:t xml:space="preserve">    New York, États-Unis (UTC-5) : 07:00</w:t>
      </w:r>
    </w:p>
    <w:p w14:paraId="43F4CFEE" w14:textId="77777777" w:rsidR="005F73F2" w:rsidRDefault="005F73F2" w:rsidP="005F73F2">
      <w:r>
        <w:t xml:space="preserve">    Halifax, Canada (UTC-4) : 08:00</w:t>
      </w:r>
    </w:p>
    <w:p w14:paraId="21D9B20F" w14:textId="77777777" w:rsidR="005F73F2" w:rsidRDefault="005F73F2" w:rsidP="005F73F2">
      <w:r>
        <w:t xml:space="preserve">    Londres, Royaume-Uni (UTC±0) : 12:00</w:t>
      </w:r>
    </w:p>
    <w:p w14:paraId="3790AD56" w14:textId="77777777" w:rsidR="005F73F2" w:rsidRDefault="005F73F2" w:rsidP="005F73F2">
      <w:r>
        <w:lastRenderedPageBreak/>
        <w:t xml:space="preserve">    Stockholm, Suède (UTC+1) : 13:00</w:t>
      </w:r>
    </w:p>
    <w:p w14:paraId="44568572" w14:textId="77777777" w:rsidR="005F73F2" w:rsidRDefault="005F73F2" w:rsidP="005F73F2">
      <w:r>
        <w:t xml:space="preserve">    Le Cap, Afrique du Sud (UTC+2) : 14:00</w:t>
      </w:r>
    </w:p>
    <w:p w14:paraId="464A5203" w14:textId="77777777" w:rsidR="005F73F2" w:rsidRDefault="005F73F2" w:rsidP="005F73F2">
      <w:r>
        <w:t xml:space="preserve">    Mysore, Inde (UTC+5:30) : 17:30</w:t>
      </w:r>
    </w:p>
    <w:p w14:paraId="2C3910A3" w14:textId="77777777" w:rsidR="005F73F2" w:rsidRDefault="005F73F2" w:rsidP="005F73F2">
      <w:r>
        <w:t xml:space="preserve">    Katmandou, Népal (UTC+5:45) : 17:45</w:t>
      </w:r>
    </w:p>
    <w:p w14:paraId="24400500" w14:textId="77777777" w:rsidR="005F73F2" w:rsidRDefault="005F73F2" w:rsidP="005F73F2">
      <w:r>
        <w:t xml:space="preserve">    Séoul, Corée du Sud (UTC+9) : 21:00</w:t>
      </w:r>
    </w:p>
    <w:p w14:paraId="35FADF36" w14:textId="46544D37" w:rsidR="001D391F" w:rsidRDefault="005F73F2" w:rsidP="005F73F2">
      <w:r>
        <w:t xml:space="preserve">    Melbourne, Australie (UTC+10) : 22:00</w:t>
      </w:r>
    </w:p>
    <w:p w14:paraId="2B231E02" w14:textId="5C249D1D" w:rsidR="005F73F2" w:rsidRDefault="00F67E65" w:rsidP="00E87947">
      <w:pPr>
        <w:pStyle w:val="Titre3"/>
      </w:pPr>
      <w:bookmarkStart w:id="3" w:name="_Toc107338277"/>
      <w:r>
        <w:t>Pour une l</w:t>
      </w:r>
      <w:r w:rsidRPr="00F67E65">
        <w:t>iste</w:t>
      </w:r>
      <w:r>
        <w:t xml:space="preserve"> </w:t>
      </w:r>
      <w:r w:rsidRPr="00F67E65">
        <w:t>des décalages UTC</w:t>
      </w:r>
      <w:bookmarkEnd w:id="3"/>
    </w:p>
    <w:p w14:paraId="7FAE2CB4" w14:textId="357FD49C" w:rsidR="00E87947" w:rsidRDefault="00E87947" w:rsidP="005F73F2">
      <w:hyperlink r:id="rId9" w:history="1">
        <w:r w:rsidRPr="00AB5C3C">
          <w:rPr>
            <w:rStyle w:val="Lienhypertexte"/>
          </w:rPr>
          <w:t>https://en.wikipedia.org/wiki/Time_zone#List_of_UTC_offsets</w:t>
        </w:r>
      </w:hyperlink>
    </w:p>
    <w:p w14:paraId="59679C5F" w14:textId="5CEDD801" w:rsidR="00E87947" w:rsidRDefault="00E87947" w:rsidP="00E87947">
      <w:pPr>
        <w:pStyle w:val="Titre3"/>
      </w:pPr>
      <w:bookmarkStart w:id="4" w:name="_Toc107338278"/>
      <w:r>
        <w:t>Pour une l</w:t>
      </w:r>
      <w:r w:rsidRPr="00F67E65">
        <w:t>iste</w:t>
      </w:r>
      <w:r>
        <w:t xml:space="preserve"> </w:t>
      </w:r>
      <w:r w:rsidRPr="00E87947">
        <w:rPr>
          <w:b/>
          <w:bCs/>
        </w:rPr>
        <w:t>exhaustive</w:t>
      </w:r>
      <w:r w:rsidRPr="00F67E65">
        <w:t xml:space="preserve"> des décalages UTC</w:t>
      </w:r>
      <w:bookmarkEnd w:id="4"/>
    </w:p>
    <w:p w14:paraId="19F583F6" w14:textId="79C6D885" w:rsidR="00F67E65" w:rsidRDefault="00F67E65" w:rsidP="005F73F2">
      <w:hyperlink r:id="rId10" w:history="1">
        <w:r w:rsidRPr="00AB5C3C">
          <w:rPr>
            <w:rStyle w:val="Lienhypertexte"/>
          </w:rPr>
          <w:t>https://en.wikipedia.org/wiki/List_of_UTC_offsets</w:t>
        </w:r>
      </w:hyperlink>
    </w:p>
    <w:p w14:paraId="613EF234" w14:textId="680069CE" w:rsidR="00F67E65" w:rsidRDefault="00F67E65" w:rsidP="005F73F2"/>
    <w:p w14:paraId="72E7F68C" w14:textId="77777777" w:rsidR="00F67E65" w:rsidRDefault="00F67E65" w:rsidP="005F73F2"/>
    <w:p w14:paraId="43C36BC8" w14:textId="77777777" w:rsidR="00F67E65" w:rsidRPr="001D391F" w:rsidRDefault="00F67E65" w:rsidP="005F73F2"/>
    <w:p w14:paraId="5608CD26" w14:textId="77777777" w:rsidR="00604BE4" w:rsidRPr="00604BE4" w:rsidRDefault="00604BE4" w:rsidP="00604BE4"/>
    <w:p w14:paraId="3B07B2F8" w14:textId="77777777" w:rsidR="009D1CA2" w:rsidRPr="009D1CA2" w:rsidRDefault="009D1CA2" w:rsidP="009D1CA2"/>
    <w:p w14:paraId="31456187" w14:textId="634D61D3" w:rsidR="009D1CA2" w:rsidRDefault="009D1CA2" w:rsidP="00403A6C"/>
    <w:p w14:paraId="52D46139" w14:textId="53B41F2C" w:rsidR="001B51CC" w:rsidRDefault="001B51CC" w:rsidP="001B51CC">
      <w:pPr>
        <w:pStyle w:val="Titre1"/>
      </w:pPr>
      <w:bookmarkStart w:id="5" w:name="_Toc107338279"/>
      <w:r>
        <w:t>Format des dates</w:t>
      </w:r>
      <w:bookmarkEnd w:id="5"/>
    </w:p>
    <w:p w14:paraId="401CB4AD" w14:textId="4FBA8B80" w:rsidR="001B51CC" w:rsidRDefault="001B51CC" w:rsidP="001B51CC">
      <w:pPr>
        <w:pStyle w:val="Titre2"/>
      </w:pPr>
      <w:bookmarkStart w:id="6" w:name="_Toc107338280"/>
      <w:r w:rsidRPr="001B51CC">
        <w:t xml:space="preserve">Class </w:t>
      </w:r>
      <w:proofErr w:type="spellStart"/>
      <w:r w:rsidRPr="001B51CC">
        <w:t>SimpleDateFormat</w:t>
      </w:r>
      <w:bookmarkEnd w:id="6"/>
      <w:proofErr w:type="spellEnd"/>
    </w:p>
    <w:p w14:paraId="42869B92" w14:textId="0F10A7B5" w:rsidR="009504D9" w:rsidRPr="009504D9" w:rsidRDefault="009504D9" w:rsidP="009504D9">
      <w:pPr>
        <w:pStyle w:val="Titre3"/>
      </w:pPr>
      <w:bookmarkStart w:id="7" w:name="_Toc107338281"/>
      <w:r w:rsidRPr="009504D9">
        <w:t>Date and Time Patterns</w:t>
      </w:r>
      <w:bookmarkEnd w:id="7"/>
    </w:p>
    <w:p w14:paraId="6C761C9F" w14:textId="4F604DE4" w:rsidR="001B51CC" w:rsidRDefault="000E436B" w:rsidP="001B51CC">
      <w:hyperlink r:id="rId11" w:history="1">
        <w:r w:rsidR="00D02E3E" w:rsidRPr="002849AB">
          <w:rPr>
            <w:rStyle w:val="Lienhypertexte"/>
          </w:rPr>
          <w:t>https://docs.oracle.com/javase/7/docs/api/java/text/SimpleDateFormat.html</w:t>
        </w:r>
      </w:hyperlink>
    </w:p>
    <w:tbl>
      <w:tblPr>
        <w:tblW w:w="0" w:type="auto"/>
        <w:tblCellSpacing w:w="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hart shows pattern letters, date/time component, presentation, and examples."/>
      </w:tblPr>
      <w:tblGrid>
        <w:gridCol w:w="706"/>
        <w:gridCol w:w="3566"/>
        <w:gridCol w:w="1732"/>
        <w:gridCol w:w="3068"/>
      </w:tblGrid>
      <w:tr w:rsidR="00CA4936" w:rsidRPr="00CA4936" w14:paraId="7C46D7E8" w14:textId="77777777" w:rsidTr="00CA4936">
        <w:trPr>
          <w:tblCellSpacing w:w="22" w:type="dxa"/>
        </w:trPr>
        <w:tc>
          <w:tcPr>
            <w:tcW w:w="0" w:type="auto"/>
            <w:shd w:val="clear" w:color="auto" w:fill="CCCCFF"/>
            <w:vAlign w:val="center"/>
            <w:hideMark/>
          </w:tcPr>
          <w:p w14:paraId="6A570F7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Letter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28FA0F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Date or Time Component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1C2984C5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Presentation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7FD728D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Examples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B2A549C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4D5DFC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G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F6E94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Era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designator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A6018AB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2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39F23B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25E2BEC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31FCCDC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A6FDEE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0C63A6D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3" w:anchor="yea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Year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FBC358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1996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96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7AD13B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31C7D93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AE4328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F740776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4" w:anchor="yea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Year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14F3B9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BB63A68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45D994B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72A1C0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582D8B8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5" w:anchor="month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Month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7C0D4F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proofErr w:type="spellStart"/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07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635CECE6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8EB703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3DA070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640BF14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6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EF4CA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27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0D3D22E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EF916E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F0BCF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28D2A5E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7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C9F103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2D283E0E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D7108D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46C921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42D7DE9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8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044095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189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085742B1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BE16FE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28FFD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8F4D53A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9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3A4E7A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B09B03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16A6380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F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1C1039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Day of week in month </w:t>
            </w:r>
          </w:p>
        </w:tc>
        <w:tc>
          <w:tcPr>
            <w:tcW w:w="0" w:type="auto"/>
            <w:vAlign w:val="center"/>
            <w:hideMark/>
          </w:tcPr>
          <w:p w14:paraId="64B3B2E3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0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E2920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EFC28B4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3DB9663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C928C1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name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week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D144456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1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D8E811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Tuesday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Tue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245074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AB23BD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u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AE4E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Day number of week (1 = Monday, ..., 7 = Sunday) </w:t>
            </w:r>
          </w:p>
        </w:tc>
        <w:tc>
          <w:tcPr>
            <w:tcW w:w="0" w:type="auto"/>
            <w:vAlign w:val="center"/>
            <w:hideMark/>
          </w:tcPr>
          <w:p w14:paraId="63FE6D02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2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A8D6C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3F61112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D343CD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lastRenderedPageBreak/>
              <w:t>a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80E604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Am/pm marker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A90D79E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3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1AC8EF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PM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52CF00CE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01F9A9D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1F68AA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day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(0-23) </w:t>
            </w:r>
          </w:p>
        </w:tc>
        <w:tc>
          <w:tcPr>
            <w:tcW w:w="0" w:type="auto"/>
            <w:vAlign w:val="center"/>
            <w:hideMark/>
          </w:tcPr>
          <w:p w14:paraId="4A3317AB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4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51FDF8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F328A0D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6A5EB29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k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DF6C0F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day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(1-24)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E56C491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5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1BF9E8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24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9A886A3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0E6CDB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K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16FD4A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am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/pm (0-11) </w:t>
            </w:r>
          </w:p>
        </w:tc>
        <w:tc>
          <w:tcPr>
            <w:tcW w:w="0" w:type="auto"/>
            <w:vAlign w:val="center"/>
            <w:hideMark/>
          </w:tcPr>
          <w:p w14:paraId="1A3CFFD4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6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12F2B9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EAC3880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5142174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F8490A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am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/pm (1-12)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BAE52E6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7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9AF21A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BB880D1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0005F2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94EBD5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Minute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CC2CDEF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8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863120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30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22A049D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032DB0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s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A0A1E6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Second in minute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13DDE97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9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D911A0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55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21975C6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A3DD25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S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0BC0D0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Millisecond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94CBE41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0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02B8EF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978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9D1CA2" w14:paraId="62A2CAC3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5C7FC0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z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1D77B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987282F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1" w:anchor="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General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11D7875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Pacific Standard Time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PST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GMT-08:00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CA4936" w:rsidRPr="00CA4936" w14:paraId="40DA51E8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1A4985C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Z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19D76D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vAlign w:val="center"/>
            <w:hideMark/>
          </w:tcPr>
          <w:p w14:paraId="60E5BAC6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2" w:anchor="rfc822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RFC 822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83B2A80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6485111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285103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X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5CBED2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B554BC7" w14:textId="77777777" w:rsidR="00CA4936" w:rsidRPr="00CA4936" w:rsidRDefault="000E436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3" w:anchor="iso8601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ISO 8601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248F8F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-08:00</w:t>
            </w:r>
          </w:p>
        </w:tc>
      </w:tr>
    </w:tbl>
    <w:p w14:paraId="4491B593" w14:textId="1C45F9BC" w:rsidR="00D02E3E" w:rsidRDefault="00D02E3E" w:rsidP="001B51CC"/>
    <w:p w14:paraId="438A687B" w14:textId="63E06352" w:rsidR="00C00889" w:rsidRDefault="00C00889" w:rsidP="009504D9">
      <w:pPr>
        <w:pStyle w:val="Titre3"/>
      </w:pPr>
      <w:bookmarkStart w:id="8" w:name="_Toc107338282"/>
      <w:r w:rsidRPr="00C00889">
        <w:t>Exemples</w:t>
      </w:r>
      <w:bookmarkEnd w:id="8"/>
    </w:p>
    <w:tbl>
      <w:tblPr>
        <w:tblW w:w="0" w:type="auto"/>
        <w:tblCellSpacing w:w="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xamples of date and time patterns interpreted in the U.S. locale"/>
      </w:tblPr>
      <w:tblGrid>
        <w:gridCol w:w="3667"/>
        <w:gridCol w:w="4387"/>
      </w:tblGrid>
      <w:tr w:rsidR="00C00889" w:rsidRPr="00C00889" w14:paraId="13308AF7" w14:textId="77777777" w:rsidTr="00C00889">
        <w:trPr>
          <w:tblCellSpacing w:w="22" w:type="dxa"/>
        </w:trPr>
        <w:tc>
          <w:tcPr>
            <w:tcW w:w="0" w:type="auto"/>
            <w:shd w:val="clear" w:color="auto" w:fill="CCCCFF"/>
            <w:vAlign w:val="center"/>
            <w:hideMark/>
          </w:tcPr>
          <w:p w14:paraId="6AB95BE7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Date and Time Pattern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64079D7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Result</w:t>
            </w:r>
            <w:proofErr w:type="spellEnd"/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35049E4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84FEA11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 xml:space="preserve">"yyyy.MM.dd G 'at'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HH:mm:ss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 xml:space="preserve">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CD35AD4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2001.07.04 AD at 12:08:56 PDT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2BB1C506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0A2F5F4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"EEE, MMM d, ''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6663FFE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Wed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,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4, '01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F9A0F45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DE0312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"h:mm a"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CCB557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12:08 PM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9D1CA2" w14:paraId="26278F8C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448928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'o''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clock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' a, zzzz"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F29EAF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12 o'clock PM, Pacific Daylight Time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C00889" w:rsidRPr="00C00889" w14:paraId="169610E6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6BABFD4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"K:mm a,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55E1D47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0:08 PM, PDT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4FA6D88B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61314CF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"yyyyy.MMMMM.dd GGG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hh:mm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aaa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512071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02001.July.04 AD 12:08 PM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C688D1F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ECE289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"EEE, d MMM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HH:mm:ss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5F7BF09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Wed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, 4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2001 12:08:56 -0700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6CC71E5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1FA915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yyMMddHHmmssZ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A771FB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010704120856-0700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0A1EAEA7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3C3A0B2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yyyy-MM-dd'T'HH:mm:ss.SSSZ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9CA8A0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2001-07-04T12:08:56.235-0700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6912775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561EEA4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yyyy-MM-dd'T'HH:mm:ss.SSSXXX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B0F573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2001-07-04T12:08:56.235-07:00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4D9F7A72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9A3649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"YYYY-'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W'ww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-u"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C5680FE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2001-W27-3</w:t>
            </w:r>
          </w:p>
        </w:tc>
      </w:tr>
    </w:tbl>
    <w:p w14:paraId="441EA981" w14:textId="160AC926" w:rsidR="00C00889" w:rsidRDefault="00C00889" w:rsidP="00C00889"/>
    <w:p w14:paraId="36D36111" w14:textId="77777777" w:rsidR="00C00889" w:rsidRPr="00C00889" w:rsidRDefault="00C00889" w:rsidP="00C00889"/>
    <w:p w14:paraId="66181394" w14:textId="77777777" w:rsidR="00C00889" w:rsidRDefault="00C00889" w:rsidP="001B51CC"/>
    <w:p w14:paraId="31C011DE" w14:textId="0D64479B" w:rsidR="00D02E3E" w:rsidRDefault="00B515B4" w:rsidP="00B515B4">
      <w:pPr>
        <w:pStyle w:val="Titre2"/>
      </w:pPr>
      <w:bookmarkStart w:id="9" w:name="_Toc107338283"/>
      <w:r w:rsidRPr="00B515B4">
        <w:t xml:space="preserve">Class </w:t>
      </w:r>
      <w:proofErr w:type="spellStart"/>
      <w:r w:rsidRPr="00B515B4">
        <w:t>DateTimeFormatter</w:t>
      </w:r>
      <w:bookmarkEnd w:id="9"/>
      <w:proofErr w:type="spellEnd"/>
    </w:p>
    <w:p w14:paraId="5B1BAFDE" w14:textId="0AE3ED18" w:rsidR="00B515B4" w:rsidRDefault="000E436B" w:rsidP="00B515B4">
      <w:hyperlink r:id="rId34" w:history="1">
        <w:r w:rsidR="00B515B4" w:rsidRPr="00181819">
          <w:rPr>
            <w:rStyle w:val="Lienhypertexte"/>
          </w:rPr>
          <w:t>https://docs.oracle.com/javase/8/docs/api/java/time/format/DateTimeFormatter.html</w:t>
        </w:r>
      </w:hyperlink>
    </w:p>
    <w:p w14:paraId="0D73117F" w14:textId="5C3A9D8A" w:rsidR="00B515B4" w:rsidRPr="00B515B4" w:rsidRDefault="009504D9" w:rsidP="009504D9">
      <w:pPr>
        <w:pStyle w:val="Titre3"/>
      </w:pPr>
      <w:bookmarkStart w:id="10" w:name="_Toc107338284"/>
      <w:proofErr w:type="spellStart"/>
      <w:r w:rsidRPr="009504D9">
        <w:t>Predefined</w:t>
      </w:r>
      <w:proofErr w:type="spellEnd"/>
      <w:r w:rsidRPr="009504D9">
        <w:t xml:space="preserve"> </w:t>
      </w:r>
      <w:proofErr w:type="spellStart"/>
      <w:r w:rsidRPr="009504D9">
        <w:t>Formatters</w:t>
      </w:r>
      <w:bookmarkEnd w:id="10"/>
      <w:proofErr w:type="spellEnd"/>
    </w:p>
    <w:tbl>
      <w:tblPr>
        <w:tblW w:w="9316" w:type="dxa"/>
        <w:tblCellSpacing w:w="22" w:type="dxa"/>
        <w:tblLayout w:type="fixed"/>
        <w:tblCellMar>
          <w:top w:w="29" w:type="dxa"/>
          <w:left w:w="29" w:type="dxa"/>
          <w:bottom w:w="29" w:type="dxa"/>
          <w:right w:w="29" w:type="dxa"/>
        </w:tblCellMar>
        <w:tblLook w:val="04A0" w:firstRow="1" w:lastRow="0" w:firstColumn="1" w:lastColumn="0" w:noHBand="0" w:noVBand="1"/>
        <w:tblDescription w:val="Predefined Formatters"/>
      </w:tblPr>
      <w:tblGrid>
        <w:gridCol w:w="4723"/>
        <w:gridCol w:w="1331"/>
        <w:gridCol w:w="3262"/>
      </w:tblGrid>
      <w:tr w:rsidR="009504D9" w:rsidRPr="009504D9" w14:paraId="48537C86" w14:textId="77777777" w:rsidTr="009504D9">
        <w:trPr>
          <w:tblHeader/>
          <w:tblCellSpacing w:w="22" w:type="dxa"/>
        </w:trPr>
        <w:tc>
          <w:tcPr>
            <w:tcW w:w="4657" w:type="dxa"/>
            <w:vAlign w:val="center"/>
            <w:hideMark/>
          </w:tcPr>
          <w:p w14:paraId="5FA44B8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Formatter</w:t>
            </w:r>
          </w:p>
        </w:tc>
        <w:tc>
          <w:tcPr>
            <w:tcW w:w="1287" w:type="dxa"/>
            <w:vAlign w:val="center"/>
            <w:hideMark/>
          </w:tcPr>
          <w:p w14:paraId="3CF21AD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Description</w:t>
            </w:r>
          </w:p>
        </w:tc>
        <w:tc>
          <w:tcPr>
            <w:tcW w:w="3196" w:type="dxa"/>
            <w:vAlign w:val="center"/>
            <w:hideMark/>
          </w:tcPr>
          <w:p w14:paraId="2EFD593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</w:t>
            </w:r>
          </w:p>
        </w:tc>
      </w:tr>
      <w:tr w:rsidR="009504D9" w:rsidRPr="009504D9" w14:paraId="4F5FA3C6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5DD04B5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5" w:anchor="ofLocalizedDat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4B0A806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date style from the locale </w:t>
            </w:r>
          </w:p>
        </w:tc>
        <w:tc>
          <w:tcPr>
            <w:tcW w:w="3196" w:type="dxa"/>
            <w:vAlign w:val="center"/>
            <w:hideMark/>
          </w:tcPr>
          <w:p w14:paraId="6CECB16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'2011-12-03'</w:t>
            </w:r>
          </w:p>
        </w:tc>
      </w:tr>
      <w:tr w:rsidR="009504D9" w:rsidRPr="009504D9" w14:paraId="3633A2DC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31AC277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6" w:anchor="ofLocalized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54A3196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time style from the locale </w:t>
            </w:r>
          </w:p>
        </w:tc>
        <w:tc>
          <w:tcPr>
            <w:tcW w:w="3196" w:type="dxa"/>
            <w:vAlign w:val="center"/>
            <w:hideMark/>
          </w:tcPr>
          <w:p w14:paraId="1012A43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'10:15:30'</w:t>
            </w:r>
          </w:p>
        </w:tc>
      </w:tr>
      <w:tr w:rsidR="009504D9" w:rsidRPr="009504D9" w14:paraId="338F8A7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5FB9E92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7" w:anchor="ofLocalizedDate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50FF404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Formatter with a style for date and time from the locale</w:t>
            </w:r>
          </w:p>
        </w:tc>
        <w:tc>
          <w:tcPr>
            <w:tcW w:w="3196" w:type="dxa"/>
            <w:vAlign w:val="center"/>
            <w:hideMark/>
          </w:tcPr>
          <w:p w14:paraId="6B51935F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'3 Jun 2008 11:05:30'</w:t>
            </w:r>
          </w:p>
        </w:tc>
      </w:tr>
      <w:tr w:rsidR="009504D9" w:rsidRPr="009504D9" w14:paraId="4AB4B53B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4BFC0E3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8" w:anchor="ofLocalizedDate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dateStyle,timeStyle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6B578D2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date and time styles from the locale </w:t>
            </w:r>
          </w:p>
        </w:tc>
        <w:tc>
          <w:tcPr>
            <w:tcW w:w="3196" w:type="dxa"/>
            <w:vAlign w:val="center"/>
            <w:hideMark/>
          </w:tcPr>
          <w:p w14:paraId="18CEA5A0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'3 Jun 2008 11:05'</w:t>
            </w:r>
          </w:p>
        </w:tc>
      </w:tr>
      <w:tr w:rsidR="009504D9" w:rsidRPr="009504D9" w14:paraId="2B97D1DD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11996490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9" w:anchor="BASIC_ISO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BASIC_ISO_DATE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44B3B0C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Basic ISO date </w:t>
            </w:r>
          </w:p>
        </w:tc>
        <w:tc>
          <w:tcPr>
            <w:tcW w:w="3196" w:type="dxa"/>
            <w:vAlign w:val="center"/>
            <w:hideMark/>
          </w:tcPr>
          <w:p w14:paraId="3C9141D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'20111203'</w:t>
            </w:r>
          </w:p>
        </w:tc>
      </w:tr>
      <w:tr w:rsidR="009504D9" w:rsidRPr="009504D9" w14:paraId="56986A1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A5ACF51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0" w:anchor="ISO_LOCAL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08D053EF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ISO Local Date </w:t>
            </w:r>
          </w:p>
        </w:tc>
        <w:tc>
          <w:tcPr>
            <w:tcW w:w="3196" w:type="dxa"/>
            <w:vAlign w:val="center"/>
            <w:hideMark/>
          </w:tcPr>
          <w:p w14:paraId="3B30B4E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'2011-12-03'</w:t>
            </w:r>
          </w:p>
        </w:tc>
      </w:tr>
      <w:tr w:rsidR="009504D9" w:rsidRPr="009504D9" w14:paraId="15AE8B64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302AD756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1" w:anchor="ISO_OFFSET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7693D60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ISO Date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2087D2CB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'2011-12-03+01:00'</w:t>
            </w:r>
          </w:p>
        </w:tc>
      </w:tr>
      <w:tr w:rsidR="009504D9" w:rsidRPr="009504D9" w14:paraId="6A2DC57E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4264668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2" w:anchor="ISO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B67DDC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ISO Date with or without offset </w:t>
            </w:r>
          </w:p>
        </w:tc>
        <w:tc>
          <w:tcPr>
            <w:tcW w:w="3196" w:type="dxa"/>
            <w:vAlign w:val="center"/>
            <w:hideMark/>
          </w:tcPr>
          <w:p w14:paraId="4AB3AE2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'2011-12-03+01:00'; '2011-12-03'</w:t>
            </w:r>
          </w:p>
        </w:tc>
      </w:tr>
      <w:tr w:rsidR="009504D9" w:rsidRPr="009504D9" w14:paraId="1AD03CF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8FE681C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3" w:anchor="ISO_LOCAL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52ECE53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without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65236B17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'10:15:30'</w:t>
            </w:r>
          </w:p>
        </w:tc>
      </w:tr>
      <w:tr w:rsidR="009504D9" w:rsidRPr="009504D9" w14:paraId="17D012F9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1BF3030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4" w:anchor="ISO_OFFSET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5EA8693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7DD963A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'10:15:30+01:00'</w:t>
            </w:r>
          </w:p>
        </w:tc>
      </w:tr>
      <w:tr w:rsidR="009504D9" w:rsidRPr="009504D9" w14:paraId="0FCADCF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4749B1F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5" w:anchor="ISO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86FC4B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Time with or without offset </w:t>
            </w:r>
          </w:p>
        </w:tc>
        <w:tc>
          <w:tcPr>
            <w:tcW w:w="3196" w:type="dxa"/>
            <w:vAlign w:val="center"/>
            <w:hideMark/>
          </w:tcPr>
          <w:p w14:paraId="62DB3D4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'10:15:30+01:00'; '10:15:30'</w:t>
            </w:r>
          </w:p>
        </w:tc>
      </w:tr>
      <w:tr w:rsidR="009504D9" w:rsidRPr="009504D9" w14:paraId="28993538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48B68C2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6" w:anchor="ISO_LOCAL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33EDEC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ISO Local Date and Time </w:t>
            </w:r>
          </w:p>
        </w:tc>
        <w:tc>
          <w:tcPr>
            <w:tcW w:w="3196" w:type="dxa"/>
            <w:vAlign w:val="center"/>
            <w:hideMark/>
          </w:tcPr>
          <w:p w14:paraId="3DF62FEC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'2011-12-03T10:15:30'</w:t>
            </w:r>
          </w:p>
        </w:tc>
      </w:tr>
      <w:tr w:rsidR="009504D9" w:rsidRPr="009504D9" w14:paraId="754B918B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189B7FEF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7" w:anchor="ISO_OFFSET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087BE7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Date 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12A23EB0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2011-12-03T10:15:30+01:00'</w:t>
            </w:r>
          </w:p>
        </w:tc>
      </w:tr>
      <w:tr w:rsidR="009504D9" w:rsidRPr="009504D9" w14:paraId="56572841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F1B76C2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8" w:anchor="ISO_ZONED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ISO_ZONED_DATE_TIME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0BA7D4A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Zoned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Date Time </w:t>
            </w:r>
          </w:p>
        </w:tc>
        <w:tc>
          <w:tcPr>
            <w:tcW w:w="3196" w:type="dxa"/>
            <w:vAlign w:val="center"/>
            <w:hideMark/>
          </w:tcPr>
          <w:p w14:paraId="40960553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'2011-12-03T10:15:30+01:00[Europe/Paris]'</w:t>
            </w:r>
          </w:p>
        </w:tc>
      </w:tr>
      <w:tr w:rsidR="009504D9" w:rsidRPr="009504D9" w14:paraId="6D427260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8B01D0D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9" w:anchor="ISO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47577AF3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Date and time with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ZoneId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3196" w:type="dxa"/>
            <w:vAlign w:val="center"/>
            <w:hideMark/>
          </w:tcPr>
          <w:p w14:paraId="0214A67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'2011-12-03T10:15:30+01:00[Europe/Paris]'</w:t>
            </w:r>
          </w:p>
        </w:tc>
      </w:tr>
      <w:tr w:rsidR="009504D9" w:rsidRPr="009504D9" w14:paraId="7492ECD0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92ABC99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0" w:anchor="ISO_ORDINAL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ISO_ORDINAL_DATE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6791FD6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Year and day of year </w:t>
            </w:r>
          </w:p>
        </w:tc>
        <w:tc>
          <w:tcPr>
            <w:tcW w:w="3196" w:type="dxa"/>
            <w:vAlign w:val="center"/>
            <w:hideMark/>
          </w:tcPr>
          <w:p w14:paraId="66B2CDE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'2012-337'</w:t>
            </w:r>
          </w:p>
        </w:tc>
      </w:tr>
      <w:tr w:rsidR="009504D9" w:rsidRPr="009504D9" w14:paraId="22B2D42A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393E119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1" w:anchor="ISO_WEEK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ISO_WEEK_DATE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1B2F478A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and Week </w:t>
            </w:r>
          </w:p>
        </w:tc>
        <w:tc>
          <w:tcPr>
            <w:tcW w:w="3196" w:type="dxa"/>
            <w:vAlign w:val="center"/>
            <w:hideMark/>
          </w:tcPr>
          <w:p w14:paraId="7FD8293C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2012-W48-6'</w:t>
            </w:r>
          </w:p>
        </w:tc>
      </w:tr>
      <w:tr w:rsidR="009504D9" w:rsidRPr="009504D9" w14:paraId="309A5ED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182225B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2" w:anchor="ISO_INSTANT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ISO_INSTANT</w:t>
              </w:r>
            </w:hyperlink>
          </w:p>
        </w:tc>
        <w:tc>
          <w:tcPr>
            <w:tcW w:w="1287" w:type="dxa"/>
            <w:vAlign w:val="center"/>
            <w:hideMark/>
          </w:tcPr>
          <w:p w14:paraId="386CC16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Date and Time of an Instant </w:t>
            </w:r>
          </w:p>
        </w:tc>
        <w:tc>
          <w:tcPr>
            <w:tcW w:w="3196" w:type="dxa"/>
            <w:vAlign w:val="center"/>
            <w:hideMark/>
          </w:tcPr>
          <w:p w14:paraId="3F440C5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'2011-12-03T10:15:30Z' </w:t>
            </w:r>
          </w:p>
        </w:tc>
      </w:tr>
      <w:tr w:rsidR="009504D9" w:rsidRPr="009504D9" w14:paraId="0E49787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D3533E6" w14:textId="77777777" w:rsidR="009504D9" w:rsidRPr="009504D9" w:rsidRDefault="000E436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3" w:anchor="RFC_1123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RFC_1123_DATE_TIME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6D14D79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RFC 1123 / RFC 822 </w:t>
            </w:r>
          </w:p>
        </w:tc>
        <w:tc>
          <w:tcPr>
            <w:tcW w:w="3196" w:type="dxa"/>
            <w:vAlign w:val="center"/>
            <w:hideMark/>
          </w:tcPr>
          <w:p w14:paraId="539ECDC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'Tue, 3 Jun 2008 11:05:30 GMT'</w:t>
            </w:r>
          </w:p>
        </w:tc>
      </w:tr>
    </w:tbl>
    <w:p w14:paraId="5D97F8A0" w14:textId="77777777" w:rsidR="00D02E3E" w:rsidRPr="001B51CC" w:rsidRDefault="00D02E3E" w:rsidP="001B51CC"/>
    <w:p w14:paraId="14554F47" w14:textId="775500DB" w:rsidR="001B51CC" w:rsidRDefault="009504D9" w:rsidP="009504D9">
      <w:pPr>
        <w:pStyle w:val="Titre3"/>
        <w:rPr>
          <w:lang w:val="en-US"/>
        </w:rPr>
      </w:pPr>
      <w:bookmarkStart w:id="11" w:name="_Toc107338285"/>
      <w:r w:rsidRPr="009504D9">
        <w:rPr>
          <w:lang w:val="en-US"/>
        </w:rPr>
        <w:t>Patterns for Formatting and Parsing</w:t>
      </w:r>
      <w:bookmarkEnd w:id="11"/>
    </w:p>
    <w:p w14:paraId="569E3F0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Symbol  Meaning                     Presentation      Examples</w:t>
      </w:r>
    </w:p>
    <w:p w14:paraId="0FE515D0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------  -------                     ------------      -------</w:t>
      </w:r>
    </w:p>
    <w:p w14:paraId="6282825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G       era                         text              AD; Anno Domini; A</w:t>
      </w:r>
    </w:p>
    <w:p w14:paraId="43CFED4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u       year                     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year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  2004; 04</w:t>
      </w:r>
    </w:p>
    <w:p w14:paraId="1ACF495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y       year-of-era                 year              2004; 04</w:t>
      </w:r>
    </w:p>
    <w:p w14:paraId="1D3D4215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D       day-of-year                 number            189</w:t>
      </w:r>
    </w:p>
    <w:p w14:paraId="521CF14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M/L     month-of-year               number/text       7; 07; Jul; July; J</w:t>
      </w:r>
    </w:p>
    <w:p w14:paraId="3B61F05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d       day-of-month                number            10</w:t>
      </w:r>
    </w:p>
    <w:p w14:paraId="374EEE0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A0DB4D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Q/q     quarter-of-year             number/text       3; 03; Q3; 3rd quarter</w:t>
      </w:r>
    </w:p>
    <w:p w14:paraId="2ADF8E7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Y       week-based-year             year              1996; 96</w:t>
      </w:r>
    </w:p>
    <w:p w14:paraId="5D688C4B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w       week-of-week-based-year     number            27</w:t>
      </w:r>
    </w:p>
    <w:p w14:paraId="0EDB142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W       week-of-month               number            4</w:t>
      </w:r>
    </w:p>
    <w:p w14:paraId="05A00BA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E       day-of-week                 text              Tue; Tuesday; T</w:t>
      </w:r>
    </w:p>
    <w:p w14:paraId="67EB10E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e/c     localized day-of-week       number/text       2; 02; Tue; Tuesday; T</w:t>
      </w:r>
    </w:p>
    <w:p w14:paraId="3FF5547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F       week-of-month               number            3</w:t>
      </w:r>
    </w:p>
    <w:p w14:paraId="41B59F6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FB06A1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a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am-pm-of-day                text              PM</w:t>
      </w:r>
    </w:p>
    <w:p w14:paraId="5DE3A98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h       clock-hour-of-am-pm (1-12)  number            12</w:t>
      </w:r>
    </w:p>
    <w:p w14:paraId="01EACB7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K       hour-of-am-pm (0-11)        number            0</w:t>
      </w:r>
    </w:p>
    <w:p w14:paraId="278BD1D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k       clock-hour-of-am-pm (1-24)  number            0</w:t>
      </w:r>
    </w:p>
    <w:p w14:paraId="39FE27D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64BEBFA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H       hour-of-day (0-23)          number            0</w:t>
      </w:r>
    </w:p>
    <w:p w14:paraId="09A8B37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m       minute-of-hour              number            30</w:t>
      </w:r>
    </w:p>
    <w:p w14:paraId="27FA517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s       second-of-minute            number            55</w:t>
      </w:r>
    </w:p>
    <w:p w14:paraId="491455F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S       fraction-of-second          fraction          978</w:t>
      </w:r>
    </w:p>
    <w:p w14:paraId="2C33AC3E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A       milli-of-day                number            1234</w:t>
      </w:r>
    </w:p>
    <w:p w14:paraId="55639E7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lastRenderedPageBreak/>
        <w:t xml:space="preserve">   n       nano-of-second              number            987654321</w:t>
      </w:r>
    </w:p>
    <w:p w14:paraId="69C404B0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N       nano-of-day                 number            1234000000</w:t>
      </w:r>
    </w:p>
    <w:p w14:paraId="1FF4C7A1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0C9B305A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V       time-zone ID                zone-id           America/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Los_Angeles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; Z; -08:30</w:t>
      </w:r>
    </w:p>
    <w:p w14:paraId="389A9D66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z       time-zone name              zone-name         Pacific Standard Time; PST</w:t>
      </w:r>
    </w:p>
    <w:p w14:paraId="1E952E7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O       localized zone-offset       offset-O          GMT+8; GMT+08:00; UTC-08:00;</w:t>
      </w:r>
    </w:p>
    <w:p w14:paraId="5C237D7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X       zone-offset 'Z' for zero    offset-X          Z; -08; -0830; -08:30; -083015; -08:30:15;</w:t>
      </w:r>
    </w:p>
    <w:p w14:paraId="589124F5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x       zone-offset                 offset-x          +0000; -08; -0830; -08:30; -083015; -08:30:15;</w:t>
      </w:r>
    </w:p>
    <w:p w14:paraId="5343A5F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Z       zone-offset                 offset-Z          +0000; -0800; -08:00;</w:t>
      </w:r>
    </w:p>
    <w:p w14:paraId="6542E23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51ECA6D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p       pad next                    pad modifier      1</w:t>
      </w:r>
    </w:p>
    <w:p w14:paraId="7EC8E6DB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7C4D699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'       escape for text             delimiter</w:t>
      </w:r>
    </w:p>
    <w:p w14:paraId="40D81CB8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''      single quote                literal           '</w:t>
      </w:r>
    </w:p>
    <w:p w14:paraId="3DD2A37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[       optional section start</w:t>
      </w:r>
    </w:p>
    <w:p w14:paraId="54D6309F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]       optional section end</w:t>
      </w:r>
    </w:p>
    <w:p w14:paraId="38143188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#       reserved for future use</w:t>
      </w:r>
    </w:p>
    <w:p w14:paraId="79BD0C3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{       reserved for future use</w:t>
      </w:r>
    </w:p>
    <w:p w14:paraId="648A83B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}    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>reserved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for future use</w:t>
      </w:r>
    </w:p>
    <w:p w14:paraId="130EBECF" w14:textId="0FD187E5" w:rsidR="009504D9" w:rsidRDefault="009504D9" w:rsidP="009504D9">
      <w:pPr>
        <w:rPr>
          <w:lang w:val="en-US"/>
        </w:rPr>
      </w:pPr>
    </w:p>
    <w:p w14:paraId="7457240B" w14:textId="77777777" w:rsidR="009504D9" w:rsidRPr="009504D9" w:rsidRDefault="009504D9" w:rsidP="009504D9">
      <w:pPr>
        <w:rPr>
          <w:lang w:val="en-US"/>
        </w:rPr>
      </w:pPr>
    </w:p>
    <w:p w14:paraId="0A55E869" w14:textId="77777777" w:rsidR="001B51CC" w:rsidRPr="009504D9" w:rsidRDefault="001B51CC" w:rsidP="00403A6C">
      <w:pPr>
        <w:rPr>
          <w:lang w:val="en-US"/>
        </w:rPr>
      </w:pPr>
    </w:p>
    <w:p w14:paraId="27DB0968" w14:textId="603D7524" w:rsidR="00C30E47" w:rsidRDefault="004C79E6" w:rsidP="004C79E6">
      <w:pPr>
        <w:pStyle w:val="Titre1"/>
      </w:pPr>
      <w:bookmarkStart w:id="12" w:name="_Toc107338286"/>
      <w:r>
        <w:t>Liste déroulante</w:t>
      </w:r>
      <w:bookmarkEnd w:id="12"/>
    </w:p>
    <w:p w14:paraId="30C3D712" w14:textId="64D19BF6" w:rsidR="00D57184" w:rsidRDefault="00396A90" w:rsidP="00396A90">
      <w:pPr>
        <w:pStyle w:val="Titre2"/>
      </w:pPr>
      <w:bookmarkStart w:id="13" w:name="_Toc107338287"/>
      <w:r>
        <w:t xml:space="preserve">Format des </w:t>
      </w:r>
      <w:r w:rsidR="00D57184">
        <w:t>Dates</w:t>
      </w:r>
      <w:bookmarkEnd w:id="13"/>
    </w:p>
    <w:p w14:paraId="58592946" w14:textId="77777777" w:rsidR="00396A90" w:rsidRPr="00396A90" w:rsidRDefault="00396A90" w:rsidP="00396A90"/>
    <w:p w14:paraId="38B60FCD" w14:textId="70C59CB5" w:rsidR="00D57184" w:rsidRDefault="00D57184" w:rsidP="00D57184">
      <w:r>
        <w:t>TU</w:t>
      </w:r>
    </w:p>
    <w:p w14:paraId="6819C67C" w14:textId="54F05D78" w:rsidR="00760D62" w:rsidRDefault="000E436B" w:rsidP="00D57184">
      <w:hyperlink r:id="rId54" w:history="1">
        <w:r w:rsidR="00760D62" w:rsidRPr="007B383D">
          <w:rPr>
            <w:rStyle w:val="Lienhypertexte"/>
          </w:rPr>
          <w:t>https://www.delftstack.com/fr/howto/java/how-to-get-the-current-date-time-in-java/</w:t>
        </w:r>
      </w:hyperlink>
    </w:p>
    <w:p w14:paraId="7639BDB5" w14:textId="77777777" w:rsidR="00760D62" w:rsidRDefault="00760D62" w:rsidP="00D57184"/>
    <w:p w14:paraId="645943FF" w14:textId="77777777" w:rsidR="001B51CC" w:rsidRDefault="001B51CC" w:rsidP="00D57184"/>
    <w:p w14:paraId="0F420457" w14:textId="4D5F62C5" w:rsidR="00D57184" w:rsidRDefault="00D57184" w:rsidP="00D57184">
      <w:r>
        <w:t>eu</w:t>
      </w:r>
    </w:p>
    <w:p w14:paraId="5947189B" w14:textId="5F5CEF23" w:rsidR="00D57184" w:rsidRDefault="00D57184" w:rsidP="00D57184">
      <w:r>
        <w:t>usa</w:t>
      </w:r>
    </w:p>
    <w:p w14:paraId="0B4F0E2D" w14:textId="78818320" w:rsidR="00D57184" w:rsidRDefault="00D57184" w:rsidP="00D57184">
      <w:proofErr w:type="spellStart"/>
      <w:r>
        <w:t>uk</w:t>
      </w:r>
      <w:proofErr w:type="spellEnd"/>
    </w:p>
    <w:p w14:paraId="1B904BFB" w14:textId="77777777" w:rsidR="00D57184" w:rsidRPr="00D57184" w:rsidRDefault="00D57184" w:rsidP="00D57184"/>
    <w:p w14:paraId="17A5922D" w14:textId="722D2EA7" w:rsidR="004C79E6" w:rsidRDefault="00A65193" w:rsidP="004C79E6">
      <w:r w:rsidRPr="00A65193">
        <w:rPr>
          <w:noProof/>
        </w:rPr>
        <w:lastRenderedPageBreak/>
        <w:drawing>
          <wp:inline distT="0" distB="0" distL="0" distR="0" wp14:anchorId="135B9ED9" wp14:editId="566B6C78">
            <wp:extent cx="5760720" cy="57607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AE8F" w14:textId="3533A9E1" w:rsidR="00A65193" w:rsidRDefault="000E436B" w:rsidP="004C79E6">
      <w:pPr>
        <w:rPr>
          <w:lang w:val="en-US"/>
        </w:rPr>
      </w:pPr>
      <w:hyperlink r:id="rId56" w:history="1">
        <w:r w:rsidR="00A65193" w:rsidRPr="00A65193">
          <w:rPr>
            <w:rStyle w:val="Lienhypertexte"/>
            <w:lang w:val="en-US"/>
          </w:rPr>
          <w:t>C:\Users\Djamel\Workspace\jSwing\JOptionPane\JOptionPane\WorkItems</w:t>
        </w:r>
      </w:hyperlink>
    </w:p>
    <w:p w14:paraId="1A08DD41" w14:textId="77777777" w:rsidR="00A65193" w:rsidRDefault="00A65193" w:rsidP="004C79E6">
      <w:pPr>
        <w:rPr>
          <w:lang w:val="en-US"/>
        </w:rPr>
      </w:pPr>
    </w:p>
    <w:p w14:paraId="6E7A4828" w14:textId="77777777" w:rsidR="00A65193" w:rsidRDefault="00A65193" w:rsidP="004C79E6">
      <w:pPr>
        <w:rPr>
          <w:lang w:val="en-US"/>
        </w:rPr>
      </w:pPr>
    </w:p>
    <w:p w14:paraId="76AF1836" w14:textId="77777777" w:rsidR="00A65193" w:rsidRPr="00A65193" w:rsidRDefault="00A65193" w:rsidP="004C79E6">
      <w:pPr>
        <w:rPr>
          <w:lang w:val="en-US"/>
        </w:rPr>
      </w:pPr>
    </w:p>
    <w:p w14:paraId="1113D096" w14:textId="6FACFF5F" w:rsidR="004C79E6" w:rsidRDefault="00985476" w:rsidP="004C79E6">
      <w:r w:rsidRPr="00985476">
        <w:rPr>
          <w:noProof/>
        </w:rPr>
        <w:lastRenderedPageBreak/>
        <w:drawing>
          <wp:inline distT="0" distB="0" distL="0" distR="0" wp14:anchorId="6A489812" wp14:editId="0729F51D">
            <wp:extent cx="5760720" cy="16294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D54C" w14:textId="05C89319" w:rsidR="00985476" w:rsidRDefault="000E436B" w:rsidP="004C79E6">
      <w:hyperlink r:id="rId58" w:history="1">
        <w:r w:rsidR="00536669" w:rsidRPr="00DE08EA">
          <w:rPr>
            <w:rStyle w:val="Lienhypertexte"/>
          </w:rPr>
          <w:t>http://remy-manu.no-ip.biz/Java/Tutoriels/IHM/dialogue.html</w:t>
        </w:r>
      </w:hyperlink>
    </w:p>
    <w:p w14:paraId="55B63CAA" w14:textId="77777777" w:rsidR="00536669" w:rsidRDefault="00536669" w:rsidP="004C79E6"/>
    <w:p w14:paraId="3BF0CFC1" w14:textId="77777777" w:rsidR="00985476" w:rsidRPr="004C79E6" w:rsidRDefault="00985476" w:rsidP="004C79E6"/>
    <w:p w14:paraId="334F1F83" w14:textId="77777777" w:rsidR="004C79E6" w:rsidRDefault="004C79E6" w:rsidP="00403A6C"/>
    <w:p w14:paraId="63F9B049" w14:textId="6DD22C95" w:rsidR="00C30E47" w:rsidRDefault="00C30E47" w:rsidP="00D44E6B">
      <w:pPr>
        <w:pStyle w:val="Titre1"/>
        <w:numPr>
          <w:ilvl w:val="0"/>
          <w:numId w:val="0"/>
        </w:numPr>
      </w:pPr>
    </w:p>
    <w:p w14:paraId="3347E873" w14:textId="3BDFAC9D" w:rsidR="00D44E6B" w:rsidRPr="00D44E6B" w:rsidRDefault="00D44E6B" w:rsidP="00D44E6B">
      <w:pPr>
        <w:pStyle w:val="Titre1"/>
      </w:pPr>
      <w:bookmarkStart w:id="14" w:name="_Toc107338288"/>
      <w:r w:rsidRPr="00D44E6B">
        <w:t>JTabbedPane</w:t>
      </w:r>
      <w:bookmarkEnd w:id="14"/>
    </w:p>
    <w:p w14:paraId="4F5DF442" w14:textId="25463E84" w:rsidR="00FD4281" w:rsidRDefault="00FD4281" w:rsidP="002B50D3">
      <w:r w:rsidRPr="00FD4281">
        <w:rPr>
          <w:noProof/>
        </w:rPr>
        <w:drawing>
          <wp:inline distT="0" distB="0" distL="0" distR="0" wp14:anchorId="4BA6084E" wp14:editId="667157E8">
            <wp:extent cx="3412066" cy="2108200"/>
            <wp:effectExtent l="0" t="0" r="0" b="63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12383" cy="210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07442" w14:textId="697CB117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437EEF45" wp14:editId="59E8F7A8">
            <wp:extent cx="3674533" cy="3004820"/>
            <wp:effectExtent l="0" t="0" r="254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76047" cy="300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2A9AD" w14:textId="5E1BD29B" w:rsidR="00FD4281" w:rsidRDefault="00FD4281" w:rsidP="00403A6C">
      <w:r w:rsidRPr="00FD4281">
        <w:rPr>
          <w:noProof/>
        </w:rPr>
        <w:drawing>
          <wp:inline distT="0" distB="0" distL="0" distR="0" wp14:anchorId="48F58C17" wp14:editId="00ECF80E">
            <wp:extent cx="3649133" cy="3005667"/>
            <wp:effectExtent l="0" t="0" r="8890" b="4445"/>
            <wp:docPr id="4" name="Image 4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moniteur&#10;&#10;Description générée automatiquement"/>
                    <pic:cNvPicPr/>
                  </pic:nvPicPr>
                  <pic:blipFill rotWithShape="1"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9876" cy="300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66C3" w14:textId="3270A99B" w:rsidR="00FD4281" w:rsidRDefault="00FD4281" w:rsidP="00403A6C"/>
    <w:p w14:paraId="27277EEB" w14:textId="6213D820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6DAB7D45" wp14:editId="5AEBCAE5">
            <wp:extent cx="3742266" cy="3014133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 rotWithShape="1"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43266" cy="301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73B10" w14:textId="28D61EBA" w:rsidR="00FD4281" w:rsidRDefault="00FD4281" w:rsidP="00403A6C">
      <w:r w:rsidRPr="00FD4281">
        <w:rPr>
          <w:noProof/>
        </w:rPr>
        <w:drawing>
          <wp:inline distT="0" distB="0" distL="0" distR="0" wp14:anchorId="33175FCC" wp14:editId="22C2DE47">
            <wp:extent cx="4067743" cy="3200847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87FF" w14:textId="2F0FF796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2C0D7AA9" wp14:editId="0D184F12">
            <wp:extent cx="3886200" cy="3158067"/>
            <wp:effectExtent l="0" t="0" r="0" b="4445"/>
            <wp:docPr id="7" name="Image 7" descr="Une image contenant texte, ar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arbre, capture d’écran&#10;&#10;Description générée automatiquement"/>
                    <pic:cNvPicPr/>
                  </pic:nvPicPr>
                  <pic:blipFill rotWithShape="1"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87135" cy="315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085E" w14:textId="7B7FCD66" w:rsidR="00FD4281" w:rsidRDefault="00FD4281" w:rsidP="00403A6C"/>
    <w:p w14:paraId="70F7C8C6" w14:textId="6D06B603" w:rsidR="00FD4281" w:rsidRDefault="00071394" w:rsidP="00403A6C">
      <w:r w:rsidRPr="00071394">
        <w:rPr>
          <w:noProof/>
        </w:rPr>
        <w:drawing>
          <wp:inline distT="0" distB="0" distL="0" distR="0" wp14:anchorId="1A2E9621" wp14:editId="2B54E54D">
            <wp:extent cx="3716866" cy="2912533"/>
            <wp:effectExtent l="0" t="0" r="0" b="2540"/>
            <wp:docPr id="8" name="Image 8" descr="Une image contenant texte, capture d’écran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arbre&#10;&#10;Description générée automatiquement"/>
                    <pic:cNvPicPr/>
                  </pic:nvPicPr>
                  <pic:blipFill rotWithShape="1"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17890" cy="291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17BA4" w14:textId="77777777" w:rsidR="00071394" w:rsidRDefault="00071394" w:rsidP="00403A6C"/>
    <w:p w14:paraId="2DA21B5E" w14:textId="05543E0B" w:rsidR="006250AF" w:rsidRDefault="00AD2C06" w:rsidP="00B21808">
      <w:pPr>
        <w:pStyle w:val="Titre1"/>
      </w:pPr>
      <w:bookmarkStart w:id="15" w:name="_Toc107338289"/>
      <w:r>
        <w:t>Links</w:t>
      </w:r>
      <w:bookmarkEnd w:id="15"/>
    </w:p>
    <w:p w14:paraId="19DCCAE5" w14:textId="77777777" w:rsidR="00C47C98" w:rsidRDefault="00C47C98" w:rsidP="006250AF"/>
    <w:p w14:paraId="46608264" w14:textId="301D433E" w:rsidR="008F5868" w:rsidRDefault="000E436B" w:rsidP="008F5868">
      <w:hyperlink r:id="rId66" w:history="1">
        <w:r w:rsidR="005103AC" w:rsidRPr="001E5181">
          <w:rPr>
            <w:rStyle w:val="Lienhypertexte"/>
          </w:rPr>
          <w:t>https://www.delftstack.com/fr/howto/java/how-to-get-the-current-date-time-in-java/</w:t>
        </w:r>
      </w:hyperlink>
    </w:p>
    <w:p w14:paraId="16BF0D4E" w14:textId="5FDA6DCD" w:rsidR="005103AC" w:rsidRDefault="000E436B" w:rsidP="008F5868">
      <w:hyperlink r:id="rId67" w:history="1">
        <w:r w:rsidR="00FE3433" w:rsidRPr="001E5181">
          <w:rPr>
            <w:rStyle w:val="Lienhypertexte"/>
          </w:rPr>
          <w:t>https://docs.oracle.com/javase/8/docs/api/java/time/format/DateTimeFormatter.html</w:t>
        </w:r>
      </w:hyperlink>
    </w:p>
    <w:p w14:paraId="59B32E9B" w14:textId="115FA194" w:rsidR="00337F96" w:rsidRDefault="000E436B" w:rsidP="008F5868">
      <w:hyperlink r:id="rId68" w:history="1">
        <w:r w:rsidR="00337F96" w:rsidRPr="001E5181">
          <w:rPr>
            <w:rStyle w:val="Lienhypertexte"/>
          </w:rPr>
          <w:t>https://www.delftstack.com/fr/howto/java/java-get-current-timestamp/</w:t>
        </w:r>
      </w:hyperlink>
    </w:p>
    <w:p w14:paraId="1CC67147" w14:textId="0E2DADCA" w:rsidR="00337F96" w:rsidRDefault="000E436B" w:rsidP="008F5868">
      <w:hyperlink r:id="rId69" w:history="1">
        <w:r w:rsidR="00337F96" w:rsidRPr="001E5181">
          <w:rPr>
            <w:rStyle w:val="Lienhypertexte"/>
          </w:rPr>
          <w:t>https://koor.fr/Java/API/java/lang/System/currentTimeMillis.wp</w:t>
        </w:r>
      </w:hyperlink>
    </w:p>
    <w:p w14:paraId="4FD11EA3" w14:textId="77777777" w:rsidR="00337F96" w:rsidRDefault="00337F96" w:rsidP="008F5868"/>
    <w:p w14:paraId="2DFD4DF4" w14:textId="77777777" w:rsidR="00337F96" w:rsidRDefault="00337F96" w:rsidP="008F5868"/>
    <w:p w14:paraId="18AC5A8A" w14:textId="77777777" w:rsidR="00FE3433" w:rsidRPr="008F5868" w:rsidRDefault="00FE3433" w:rsidP="008F5868"/>
    <w:p w14:paraId="7F770FF0" w14:textId="77777777" w:rsidR="00B44CB6" w:rsidRDefault="00B44CB6" w:rsidP="00B44CB6"/>
    <w:p w14:paraId="15AB73AF" w14:textId="77777777" w:rsidR="009E2F33" w:rsidRDefault="009E2F33" w:rsidP="00B44CB6"/>
    <w:p w14:paraId="6D81C009" w14:textId="77777777" w:rsidR="009E2F33" w:rsidRDefault="009E2F33" w:rsidP="00B44CB6"/>
    <w:p w14:paraId="25B113B4" w14:textId="77777777" w:rsidR="00B44CB6" w:rsidRDefault="00B44CB6" w:rsidP="00B44CB6"/>
    <w:p w14:paraId="154DB2BD" w14:textId="77777777" w:rsidR="00B44CB6" w:rsidRDefault="00B44CB6" w:rsidP="00B44CB6"/>
    <w:p w14:paraId="60CEC809" w14:textId="77777777" w:rsidR="00B44CB6" w:rsidRDefault="00B44CB6" w:rsidP="00B44CB6"/>
    <w:p w14:paraId="77DCF721" w14:textId="77777777" w:rsidR="00B44CB6" w:rsidRDefault="00B44CB6" w:rsidP="00B44CB6"/>
    <w:p w14:paraId="7301A279" w14:textId="77777777" w:rsidR="00B44CB6" w:rsidRDefault="00B44CB6" w:rsidP="00B44CB6"/>
    <w:p w14:paraId="20C2F4F8" w14:textId="77777777" w:rsidR="00B44CB6" w:rsidRPr="00B44CB6" w:rsidRDefault="00B44CB6" w:rsidP="00B44CB6"/>
    <w:sectPr w:rsidR="00B44CB6" w:rsidRPr="00B44CB6">
      <w:headerReference w:type="default" r:id="rId70"/>
      <w:footerReference w:type="default" r:id="rId7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85939" w14:textId="77777777" w:rsidR="000E436B" w:rsidRDefault="000E436B" w:rsidP="00403A6C">
      <w:pPr>
        <w:spacing w:after="0" w:line="240" w:lineRule="auto"/>
      </w:pPr>
      <w:r>
        <w:separator/>
      </w:r>
    </w:p>
  </w:endnote>
  <w:endnote w:type="continuationSeparator" w:id="0">
    <w:p w14:paraId="62E05CA2" w14:textId="77777777" w:rsidR="000E436B" w:rsidRDefault="000E436B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5F15" w14:textId="186EFFAC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>
      <w:t xml:space="preserve">©Djamel CHABANE </w:t>
    </w:r>
    <w:r>
      <w:fldChar w:fldCharType="begin"/>
    </w:r>
    <w:r>
      <w:instrText xml:space="preserve"> CREATEDATE  \@ "yyyy"  \* MERGEFORMAT </w:instrText>
    </w:r>
    <w:r>
      <w:fldChar w:fldCharType="separate"/>
    </w:r>
    <w:r w:rsidR="00C30E47">
      <w:rPr>
        <w:noProof/>
      </w:rPr>
      <w:t>2022</w:t>
    </w:r>
    <w:r>
      <w:fldChar w:fldCharType="end"/>
    </w:r>
    <w:r>
      <w:ptab w:relativeTo="margin" w:alignment="center" w:leader="none"/>
    </w:r>
    <w:fldSimple w:instr=" FILENAME \* MERGEFORMAT ">
      <w:r w:rsidR="00185BDC">
        <w:rPr>
          <w:noProof/>
        </w:rPr>
        <w:t>Java Dates_SFD.docx</w:t>
      </w:r>
    </w:fldSimple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2A684" w14:textId="77777777" w:rsidR="000E436B" w:rsidRDefault="000E436B" w:rsidP="00403A6C">
      <w:pPr>
        <w:spacing w:after="0" w:line="240" w:lineRule="auto"/>
      </w:pPr>
      <w:r>
        <w:separator/>
      </w:r>
    </w:p>
  </w:footnote>
  <w:footnote w:type="continuationSeparator" w:id="0">
    <w:p w14:paraId="6F76C095" w14:textId="77777777" w:rsidR="000E436B" w:rsidRDefault="000E436B" w:rsidP="00403A6C">
      <w:pPr>
        <w:spacing w:after="0" w:line="240" w:lineRule="auto"/>
      </w:pPr>
      <w:r>
        <w:continuationSeparator/>
      </w:r>
    </w:p>
  </w:footnote>
  <w:footnote w:id="1">
    <w:p w14:paraId="1AFA500E" w14:textId="285D2AED" w:rsidR="005A27B7" w:rsidRDefault="005A27B7">
      <w:pPr>
        <w:pStyle w:val="Notedebasdepage"/>
      </w:pPr>
      <w:r>
        <w:rPr>
          <w:rStyle w:val="Appelnotedebasdep"/>
        </w:rPr>
        <w:footnoteRef/>
      </w:r>
      <w:r w:rsidRPr="005A27B7">
        <w:rPr>
          <w:color w:val="000000"/>
        </w:rPr>
        <w:t xml:space="preserve"> </w:t>
      </w:r>
      <w:hyperlink r:id="rId1" w:history="1">
        <w:r w:rsidRPr="005A27B7">
          <w:rPr>
            <w:rStyle w:val="Lienhypertexte"/>
            <w:color w:val="000000"/>
            <w:u w:val="none"/>
          </w:rPr>
          <w:t>https://en.wikipedia.org/wiki/Time_zone</w:t>
        </w:r>
      </w:hyperlink>
    </w:p>
    <w:p w14:paraId="70F8FC5B" w14:textId="77777777" w:rsidR="005A27B7" w:rsidRDefault="005A27B7">
      <w:pPr>
        <w:pStyle w:val="Notedebasdepage"/>
      </w:pPr>
    </w:p>
  </w:footnote>
  <w:footnote w:id="2">
    <w:p w14:paraId="0EDE9884" w14:textId="6F3FA50D" w:rsidR="005F73F2" w:rsidRDefault="005F73F2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2" w:history="1">
        <w:r w:rsidRPr="005F73F2">
          <w:rPr>
            <w:rStyle w:val="Lienhypertexte"/>
            <w:color w:val="000000"/>
            <w:u w:val="none"/>
          </w:rPr>
          <w:t>https://fr.wikipedia.org/wiki/Fuseau_horaire</w:t>
        </w:r>
      </w:hyperlink>
    </w:p>
    <w:p w14:paraId="34747816" w14:textId="77777777" w:rsidR="005F73F2" w:rsidRDefault="005F73F2">
      <w:pPr>
        <w:pStyle w:val="Notedebasdepag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B34E" w14:textId="77777777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376DE7" w14:paraId="751D8415" w14:textId="77777777" w:rsidTr="000E7F6C">
      <w:trPr>
        <w:trHeight w:val="1020"/>
        <w:jc w:val="center"/>
      </w:trPr>
      <w:tc>
        <w:tcPr>
          <w:tcW w:w="1604" w:type="dxa"/>
        </w:tcPr>
        <w:p w14:paraId="3B428783" w14:textId="2326A822" w:rsidR="00376DE7" w:rsidRPr="00376DE7" w:rsidRDefault="00C30E47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D0CD33B" wp14:editId="4FD21E22">
                <wp:simplePos x="0" y="0"/>
                <wp:positionH relativeFrom="column">
                  <wp:posOffset>-7807</wp:posOffset>
                </wp:positionH>
                <wp:positionV relativeFrom="paragraph">
                  <wp:posOffset>3175</wp:posOffset>
                </wp:positionV>
                <wp:extent cx="853988" cy="637775"/>
                <wp:effectExtent l="0" t="0" r="381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988" cy="637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56"/>
              <w:szCs w:val="56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2556DB5" w14:textId="354E7492" w:rsidR="00376DE7" w:rsidRPr="00376DE7" w:rsidRDefault="003C131A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Java</w:t>
              </w:r>
              <w:r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</w:t>
              </w: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Dates</w:t>
              </w:r>
              <w:r w:rsidR="00AC0EDD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SFD</w:t>
              </w:r>
            </w:p>
          </w:sdtContent>
        </w:sdt>
      </w:tc>
      <w:tc>
        <w:tcPr>
          <w:tcW w:w="1356" w:type="dxa"/>
        </w:tcPr>
        <w:p w14:paraId="225E6650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1A87CF54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7297FD6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3E1A2908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0CA4EE27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E510445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3C131A">
            <w:rPr>
              <w:rFonts w:asciiTheme="majorBidi" w:hAnsiTheme="majorBidi" w:cstheme="majorBidi"/>
              <w:noProof/>
              <w:sz w:val="18"/>
              <w:szCs w:val="18"/>
            </w:rPr>
            <w:t>24-06-2022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376DE7" w14:paraId="2DA186D7" w14:textId="77777777" w:rsidTr="000E7F6C">
      <w:trPr>
        <w:trHeight w:val="267"/>
        <w:jc w:val="center"/>
      </w:trPr>
      <w:tc>
        <w:tcPr>
          <w:tcW w:w="1604" w:type="dxa"/>
        </w:tcPr>
        <w:p w14:paraId="0861229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117922EC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6F3D7B51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24B0CC7C" w14:textId="69677E1F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9D1CA2">
            <w:rPr>
              <w:rFonts w:asciiTheme="majorBidi" w:hAnsiTheme="majorBidi" w:cstheme="majorBidi"/>
              <w:noProof/>
              <w:sz w:val="18"/>
              <w:szCs w:val="18"/>
            </w:rPr>
            <w:t>28-06-2022 17:51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28BEBF1F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35932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31A"/>
    <w:rsid w:val="000075F6"/>
    <w:rsid w:val="00054025"/>
    <w:rsid w:val="00063E2B"/>
    <w:rsid w:val="00071394"/>
    <w:rsid w:val="00091F57"/>
    <w:rsid w:val="00092E91"/>
    <w:rsid w:val="0009336F"/>
    <w:rsid w:val="000E1EEA"/>
    <w:rsid w:val="000E436B"/>
    <w:rsid w:val="000E7F6C"/>
    <w:rsid w:val="000F1D3B"/>
    <w:rsid w:val="00113F25"/>
    <w:rsid w:val="00183426"/>
    <w:rsid w:val="00185BDC"/>
    <w:rsid w:val="00187314"/>
    <w:rsid w:val="001B51CC"/>
    <w:rsid w:val="001C6702"/>
    <w:rsid w:val="001D103A"/>
    <w:rsid w:val="001D391F"/>
    <w:rsid w:val="0021572B"/>
    <w:rsid w:val="002354F8"/>
    <w:rsid w:val="00254754"/>
    <w:rsid w:val="002A2B0A"/>
    <w:rsid w:val="002B50D3"/>
    <w:rsid w:val="002C3172"/>
    <w:rsid w:val="002E3917"/>
    <w:rsid w:val="002F6A39"/>
    <w:rsid w:val="00303AA8"/>
    <w:rsid w:val="0033471C"/>
    <w:rsid w:val="00337F96"/>
    <w:rsid w:val="0034003D"/>
    <w:rsid w:val="00376DE7"/>
    <w:rsid w:val="00381279"/>
    <w:rsid w:val="00396A90"/>
    <w:rsid w:val="003C131A"/>
    <w:rsid w:val="003E2734"/>
    <w:rsid w:val="00403A6C"/>
    <w:rsid w:val="004337FD"/>
    <w:rsid w:val="00456D7D"/>
    <w:rsid w:val="00472424"/>
    <w:rsid w:val="004C79E6"/>
    <w:rsid w:val="004D6D38"/>
    <w:rsid w:val="005103AC"/>
    <w:rsid w:val="00536669"/>
    <w:rsid w:val="00547F50"/>
    <w:rsid w:val="005A27B7"/>
    <w:rsid w:val="005A5AD3"/>
    <w:rsid w:val="005A68D4"/>
    <w:rsid w:val="005B3D7C"/>
    <w:rsid w:val="005B6CE3"/>
    <w:rsid w:val="005C127A"/>
    <w:rsid w:val="005C3B0C"/>
    <w:rsid w:val="005C435F"/>
    <w:rsid w:val="005D57E9"/>
    <w:rsid w:val="005F73F2"/>
    <w:rsid w:val="00604BE4"/>
    <w:rsid w:val="00606DC7"/>
    <w:rsid w:val="0061793C"/>
    <w:rsid w:val="006250AF"/>
    <w:rsid w:val="006A0008"/>
    <w:rsid w:val="006F72C0"/>
    <w:rsid w:val="007262C9"/>
    <w:rsid w:val="00735733"/>
    <w:rsid w:val="0075233C"/>
    <w:rsid w:val="007567A8"/>
    <w:rsid w:val="00757B1C"/>
    <w:rsid w:val="00760D62"/>
    <w:rsid w:val="007B06D2"/>
    <w:rsid w:val="007C4AFC"/>
    <w:rsid w:val="007D3C96"/>
    <w:rsid w:val="007F69D2"/>
    <w:rsid w:val="008D2601"/>
    <w:rsid w:val="008F5868"/>
    <w:rsid w:val="009504D9"/>
    <w:rsid w:val="00962587"/>
    <w:rsid w:val="00985476"/>
    <w:rsid w:val="009B5EF4"/>
    <w:rsid w:val="009D1CA2"/>
    <w:rsid w:val="009E2A9A"/>
    <w:rsid w:val="009E2F33"/>
    <w:rsid w:val="009E7B83"/>
    <w:rsid w:val="00A30F1D"/>
    <w:rsid w:val="00A65193"/>
    <w:rsid w:val="00A957BA"/>
    <w:rsid w:val="00AC0EDD"/>
    <w:rsid w:val="00AD2C06"/>
    <w:rsid w:val="00AF1612"/>
    <w:rsid w:val="00B10CA4"/>
    <w:rsid w:val="00B21808"/>
    <w:rsid w:val="00B2607F"/>
    <w:rsid w:val="00B338FD"/>
    <w:rsid w:val="00B44CB6"/>
    <w:rsid w:val="00B515B4"/>
    <w:rsid w:val="00B72642"/>
    <w:rsid w:val="00BA3336"/>
    <w:rsid w:val="00BB4B39"/>
    <w:rsid w:val="00BC2636"/>
    <w:rsid w:val="00BD7550"/>
    <w:rsid w:val="00C00889"/>
    <w:rsid w:val="00C14324"/>
    <w:rsid w:val="00C30E47"/>
    <w:rsid w:val="00C47C98"/>
    <w:rsid w:val="00C611BD"/>
    <w:rsid w:val="00CA4936"/>
    <w:rsid w:val="00CD443E"/>
    <w:rsid w:val="00CE5CDA"/>
    <w:rsid w:val="00D00386"/>
    <w:rsid w:val="00D02E3E"/>
    <w:rsid w:val="00D44E6B"/>
    <w:rsid w:val="00D57184"/>
    <w:rsid w:val="00D62164"/>
    <w:rsid w:val="00D72E35"/>
    <w:rsid w:val="00DC564C"/>
    <w:rsid w:val="00DF53B1"/>
    <w:rsid w:val="00DF561E"/>
    <w:rsid w:val="00E564FA"/>
    <w:rsid w:val="00E87947"/>
    <w:rsid w:val="00EC4C56"/>
    <w:rsid w:val="00ED33E9"/>
    <w:rsid w:val="00F14518"/>
    <w:rsid w:val="00F67E65"/>
    <w:rsid w:val="00F73197"/>
    <w:rsid w:val="00FC5BFD"/>
    <w:rsid w:val="00FD4281"/>
    <w:rsid w:val="00FE3433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D477EC"/>
  <w15:chartTrackingRefBased/>
  <w15:docId w15:val="{6A0F20D6-49CB-42E1-803E-175D7931D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947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9504D9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504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504D9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A27B7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A27B7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A27B7"/>
    <w:rPr>
      <w:vertAlign w:val="superscript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D6D3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4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oracle.com/javase/7/docs/api/java/text/SimpleDateFormat.html" TargetMode="External"/><Relationship Id="rId21" Type="http://schemas.openxmlformats.org/officeDocument/2006/relationships/hyperlink" Target="https://docs.oracle.com/javase/7/docs/api/java/text/SimpleDateFormat.html" TargetMode="External"/><Relationship Id="rId42" Type="http://schemas.openxmlformats.org/officeDocument/2006/relationships/hyperlink" Target="https://docs.oracle.com/javase/8/docs/api/java/time/format/DateTimeFormatter.html" TargetMode="External"/><Relationship Id="rId47" Type="http://schemas.openxmlformats.org/officeDocument/2006/relationships/hyperlink" Target="https://docs.oracle.com/javase/8/docs/api/java/time/format/DateTimeFormatter.html" TargetMode="External"/><Relationship Id="rId63" Type="http://schemas.openxmlformats.org/officeDocument/2006/relationships/image" Target="media/image8.png"/><Relationship Id="rId68" Type="http://schemas.openxmlformats.org/officeDocument/2006/relationships/hyperlink" Target="https://www.delftstack.com/fr/howto/java/java-get-current-timestamp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oracle.com/javase/7/docs/api/java/text/SimpleDateFormat.html" TargetMode="External"/><Relationship Id="rId29" Type="http://schemas.openxmlformats.org/officeDocument/2006/relationships/hyperlink" Target="https://docs.oracle.com/javase/7/docs/api/java/text/SimpleDateFormat.html" TargetMode="External"/><Relationship Id="rId11" Type="http://schemas.openxmlformats.org/officeDocument/2006/relationships/hyperlink" Target="https://docs.oracle.com/javase/7/docs/api/java/text/SimpleDateFormat.html" TargetMode="External"/><Relationship Id="rId24" Type="http://schemas.openxmlformats.org/officeDocument/2006/relationships/hyperlink" Target="https://docs.oracle.com/javase/7/docs/api/java/text/SimpleDateFormat.html" TargetMode="External"/><Relationship Id="rId32" Type="http://schemas.openxmlformats.org/officeDocument/2006/relationships/hyperlink" Target="https://docs.oracle.com/javase/7/docs/api/java/text/SimpleDateFormat.html" TargetMode="External"/><Relationship Id="rId37" Type="http://schemas.openxmlformats.org/officeDocument/2006/relationships/hyperlink" Target="https://docs.oracle.com/javase/8/docs/api/java/time/format/DateTimeFormatter.html" TargetMode="External"/><Relationship Id="rId40" Type="http://schemas.openxmlformats.org/officeDocument/2006/relationships/hyperlink" Target="https://docs.oracle.com/javase/8/docs/api/java/time/format/DateTimeFormatter.html" TargetMode="External"/><Relationship Id="rId45" Type="http://schemas.openxmlformats.org/officeDocument/2006/relationships/hyperlink" Target="https://docs.oracle.com/javase/8/docs/api/java/time/format/DateTimeFormatter.html" TargetMode="External"/><Relationship Id="rId53" Type="http://schemas.openxmlformats.org/officeDocument/2006/relationships/hyperlink" Target="https://docs.oracle.com/javase/8/docs/api/java/time/format/DateTimeFormatter.html" TargetMode="External"/><Relationship Id="rId58" Type="http://schemas.openxmlformats.org/officeDocument/2006/relationships/hyperlink" Target="http://remy-manu.no-ip.biz/Java/Tutoriels/IHM/dialogue.html" TargetMode="External"/><Relationship Id="rId66" Type="http://schemas.openxmlformats.org/officeDocument/2006/relationships/hyperlink" Target="https://www.delftstack.com/fr/howto/java/how-to-get-the-current-date-time-in-java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6.png"/><Relationship Id="rId19" Type="http://schemas.openxmlformats.org/officeDocument/2006/relationships/hyperlink" Target="https://docs.oracle.com/javase/7/docs/api/java/text/SimpleDateFormat.html" TargetMode="External"/><Relationship Id="rId14" Type="http://schemas.openxmlformats.org/officeDocument/2006/relationships/hyperlink" Target="https://docs.oracle.com/javase/7/docs/api/java/text/SimpleDateFormat.html" TargetMode="External"/><Relationship Id="rId22" Type="http://schemas.openxmlformats.org/officeDocument/2006/relationships/hyperlink" Target="https://docs.oracle.com/javase/7/docs/api/java/text/SimpleDateFormat.html" TargetMode="External"/><Relationship Id="rId27" Type="http://schemas.openxmlformats.org/officeDocument/2006/relationships/hyperlink" Target="https://docs.oracle.com/javase/7/docs/api/java/text/SimpleDateFormat.html" TargetMode="External"/><Relationship Id="rId30" Type="http://schemas.openxmlformats.org/officeDocument/2006/relationships/hyperlink" Target="https://docs.oracle.com/javase/7/docs/api/java/text/SimpleDateFormat.html" TargetMode="External"/><Relationship Id="rId35" Type="http://schemas.openxmlformats.org/officeDocument/2006/relationships/hyperlink" Target="https://docs.oracle.com/javase/8/docs/api/java/time/format/DateTimeFormatter.html" TargetMode="External"/><Relationship Id="rId43" Type="http://schemas.openxmlformats.org/officeDocument/2006/relationships/hyperlink" Target="https://docs.oracle.com/javase/8/docs/api/java/time/format/DateTimeFormatter.html" TargetMode="External"/><Relationship Id="rId48" Type="http://schemas.openxmlformats.org/officeDocument/2006/relationships/hyperlink" Target="https://docs.oracle.com/javase/8/docs/api/java/time/format/DateTimeFormatter.html" TargetMode="External"/><Relationship Id="rId56" Type="http://schemas.openxmlformats.org/officeDocument/2006/relationships/hyperlink" Target="file:///C:\Users\Djamel\Workspace\jSwing\JOptionPane\JOptionPane\WorkItems" TargetMode="External"/><Relationship Id="rId64" Type="http://schemas.openxmlformats.org/officeDocument/2006/relationships/image" Target="media/image9.png"/><Relationship Id="rId69" Type="http://schemas.openxmlformats.org/officeDocument/2006/relationships/hyperlink" Target="https://koor.fr/Java/API/java/lang/System/currentTimeMillis.wp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ocs.oracle.com/javase/8/docs/api/java/time/format/DateTimeFormatter.html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docs.oracle.com/javase/7/docs/api/java/text/SimpleDateFormat.html" TargetMode="External"/><Relationship Id="rId17" Type="http://schemas.openxmlformats.org/officeDocument/2006/relationships/hyperlink" Target="https://docs.oracle.com/javase/7/docs/api/java/text/SimpleDateFormat.html" TargetMode="External"/><Relationship Id="rId25" Type="http://schemas.openxmlformats.org/officeDocument/2006/relationships/hyperlink" Target="https://docs.oracle.com/javase/7/docs/api/java/text/SimpleDateFormat.html" TargetMode="External"/><Relationship Id="rId33" Type="http://schemas.openxmlformats.org/officeDocument/2006/relationships/hyperlink" Target="https://docs.oracle.com/javase/7/docs/api/java/text/SimpleDateFormat.html" TargetMode="External"/><Relationship Id="rId38" Type="http://schemas.openxmlformats.org/officeDocument/2006/relationships/hyperlink" Target="https://docs.oracle.com/javase/8/docs/api/java/time/format/DateTimeFormatter.html" TargetMode="External"/><Relationship Id="rId46" Type="http://schemas.openxmlformats.org/officeDocument/2006/relationships/hyperlink" Target="https://docs.oracle.com/javase/8/docs/api/java/time/format/DateTimeFormatter.html" TargetMode="External"/><Relationship Id="rId59" Type="http://schemas.openxmlformats.org/officeDocument/2006/relationships/image" Target="media/image4.png"/><Relationship Id="rId67" Type="http://schemas.openxmlformats.org/officeDocument/2006/relationships/hyperlink" Target="https://docs.oracle.com/javase/8/docs/api/java/time/format/DateTimeFormatter.html" TargetMode="External"/><Relationship Id="rId20" Type="http://schemas.openxmlformats.org/officeDocument/2006/relationships/hyperlink" Target="https://docs.oracle.com/javase/7/docs/api/java/text/SimpleDateFormat.html" TargetMode="External"/><Relationship Id="rId41" Type="http://schemas.openxmlformats.org/officeDocument/2006/relationships/hyperlink" Target="https://docs.oracle.com/javase/8/docs/api/java/time/format/DateTimeFormatter.html" TargetMode="External"/><Relationship Id="rId54" Type="http://schemas.openxmlformats.org/officeDocument/2006/relationships/hyperlink" Target="https://www.delftstack.com/fr/howto/java/how-to-get-the-current-date-time-in-java/" TargetMode="External"/><Relationship Id="rId62" Type="http://schemas.openxmlformats.org/officeDocument/2006/relationships/image" Target="media/image7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oracle.com/javase/7/docs/api/java/text/SimpleDateFormat.html" TargetMode="External"/><Relationship Id="rId23" Type="http://schemas.openxmlformats.org/officeDocument/2006/relationships/hyperlink" Target="https://docs.oracle.com/javase/7/docs/api/java/text/SimpleDateFormat.html" TargetMode="External"/><Relationship Id="rId28" Type="http://schemas.openxmlformats.org/officeDocument/2006/relationships/hyperlink" Target="https://docs.oracle.com/javase/7/docs/api/java/text/SimpleDateFormat.html" TargetMode="External"/><Relationship Id="rId36" Type="http://schemas.openxmlformats.org/officeDocument/2006/relationships/hyperlink" Target="https://docs.oracle.com/javase/8/docs/api/java/time/format/DateTimeFormatter.html" TargetMode="External"/><Relationship Id="rId49" Type="http://schemas.openxmlformats.org/officeDocument/2006/relationships/hyperlink" Target="https://docs.oracle.com/javase/8/docs/api/java/time/format/DateTimeFormatter.html" TargetMode="External"/><Relationship Id="rId57" Type="http://schemas.openxmlformats.org/officeDocument/2006/relationships/image" Target="media/image3.png"/><Relationship Id="rId10" Type="http://schemas.openxmlformats.org/officeDocument/2006/relationships/hyperlink" Target="https://en.wikipedia.org/wiki/List_of_UTC_offsets" TargetMode="External"/><Relationship Id="rId31" Type="http://schemas.openxmlformats.org/officeDocument/2006/relationships/hyperlink" Target="https://docs.oracle.com/javase/7/docs/api/java/text/SimpleDateFormat.html" TargetMode="External"/><Relationship Id="rId44" Type="http://schemas.openxmlformats.org/officeDocument/2006/relationships/hyperlink" Target="https://docs.oracle.com/javase/8/docs/api/java/time/format/DateTimeFormatter.html" TargetMode="External"/><Relationship Id="rId52" Type="http://schemas.openxmlformats.org/officeDocument/2006/relationships/hyperlink" Target="https://docs.oracle.com/javase/8/docs/api/java/time/format/DateTimeFormatter.html" TargetMode="External"/><Relationship Id="rId60" Type="http://schemas.openxmlformats.org/officeDocument/2006/relationships/image" Target="media/image5.png"/><Relationship Id="rId65" Type="http://schemas.openxmlformats.org/officeDocument/2006/relationships/image" Target="media/image1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Time_zone#List_of_UTC_offsets" TargetMode="External"/><Relationship Id="rId13" Type="http://schemas.openxmlformats.org/officeDocument/2006/relationships/hyperlink" Target="https://docs.oracle.com/javase/7/docs/api/java/text/SimpleDateFormat.html" TargetMode="External"/><Relationship Id="rId18" Type="http://schemas.openxmlformats.org/officeDocument/2006/relationships/hyperlink" Target="https://docs.oracle.com/javase/7/docs/api/java/text/SimpleDateFormat.html" TargetMode="External"/><Relationship Id="rId39" Type="http://schemas.openxmlformats.org/officeDocument/2006/relationships/hyperlink" Target="https://docs.oracle.com/javase/8/docs/api/java/time/format/DateTimeFormatter.html" TargetMode="External"/><Relationship Id="rId34" Type="http://schemas.openxmlformats.org/officeDocument/2006/relationships/hyperlink" Target="https://docs.oracle.com/javase/8/docs/api/java/time/format/DateTimeFormatter.html" TargetMode="External"/><Relationship Id="rId50" Type="http://schemas.openxmlformats.org/officeDocument/2006/relationships/hyperlink" Target="https://docs.oracle.com/javase/8/docs/api/java/time/format/DateTimeFormatter.html" TargetMode="External"/><Relationship Id="rId55" Type="http://schemas.openxmlformats.org/officeDocument/2006/relationships/image" Target="media/image2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fr.wikipedia.org/wiki/Fuseau_horaire" TargetMode="External"/><Relationship Id="rId1" Type="http://schemas.openxmlformats.org/officeDocument/2006/relationships/hyperlink" Target="https://en.wikipedia.org/wiki/Time_zon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169</TotalTime>
  <Pages>1</Pages>
  <Words>2248</Words>
  <Characters>12368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 Dates SFD</vt:lpstr>
    </vt:vector>
  </TitlesOfParts>
  <Company/>
  <LinksUpToDate>false</LinksUpToDate>
  <CharactersWithSpaces>14587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Dates SFD</dc:title>
  <dc:subject>Java Dates SFD</dc:subject>
  <dc:creator>Djamel CHABANE</dc:creator>
  <cp:keywords/>
  <dc:description>Java Dates SFD</dc:description>
  <cp:lastModifiedBy>Djamel CHABANE</cp:lastModifiedBy>
  <cp:revision>50</cp:revision>
  <dcterms:created xsi:type="dcterms:W3CDTF">2022-06-27T20:49:00Z</dcterms:created>
  <dcterms:modified xsi:type="dcterms:W3CDTF">2022-06-28T17:51:00Z</dcterms:modified>
</cp:coreProperties>
</file>